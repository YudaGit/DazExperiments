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DD5C" w14:textId="6A9AF769" w:rsidR="00B5198B" w:rsidRDefault="008B4B35" w:rsidP="005D1091">
      <w:pPr>
        <w:spacing w:after="0"/>
        <w:ind w:left="720" w:hanging="720"/>
      </w:pPr>
      <w:r>
        <w:t>Model: m_1v1a1eta (32 prams)</w:t>
      </w:r>
    </w:p>
    <w:tbl>
      <w:tblPr>
        <w:tblW w:w="15323" w:type="dxa"/>
        <w:tblCellSpacing w:w="0" w:type="dxa"/>
        <w:shd w:val="clear" w:color="auto" w:fill="282A3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5124"/>
        <w:gridCol w:w="1851"/>
        <w:gridCol w:w="1866"/>
        <w:gridCol w:w="2205"/>
        <w:gridCol w:w="2873"/>
      </w:tblGrid>
      <w:tr w:rsidR="008B4B35" w:rsidRPr="008B4B35" w14:paraId="18607274" w14:textId="77777777">
        <w:trPr>
          <w:gridAfter w:val="5"/>
          <w:tblCellSpacing w:w="0" w:type="dxa"/>
        </w:trPr>
        <w:tc>
          <w:tcPr>
            <w:tcW w:w="0" w:type="auto"/>
            <w:shd w:val="clear" w:color="auto" w:fill="282A36"/>
            <w:vAlign w:val="center"/>
            <w:hideMark/>
          </w:tcPr>
          <w:p w14:paraId="3A42310C" w14:textId="77777777" w:rsidR="008B4B35" w:rsidRPr="008B4B35" w:rsidRDefault="008B4B35" w:rsidP="008B4B35">
            <w:pPr>
              <w:spacing w:after="0" w:line="240" w:lineRule="auto"/>
              <w:ind w:firstLine="0"/>
              <w:rPr>
                <w:rFonts w:eastAsia="Times New Roman"/>
                <w:sz w:val="20"/>
                <w:szCs w:val="24"/>
                <w:lang w:val="en-AU" w:eastAsia="zh-CN"/>
              </w:rPr>
            </w:pPr>
          </w:p>
        </w:tc>
      </w:tr>
      <w:tr w:rsidR="008B4B35" w:rsidRPr="008B4B35" w14:paraId="5F176790" w14:textId="77777777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82A36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7137E7E" w14:textId="77777777" w:rsidR="008B4B35" w:rsidRPr="008B4B35" w:rsidRDefault="008B4B35" w:rsidP="008B4B35">
            <w:pPr>
              <w:spacing w:after="0" w:line="240" w:lineRule="auto"/>
              <w:ind w:firstLine="0"/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</w:pPr>
            <w:proofErr w:type="spellStart"/>
            <w:r w:rsidRPr="008B4B35"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  <w:t>uid</w:t>
            </w:r>
            <w:proofErr w:type="spellEnd"/>
          </w:p>
          <w:p w14:paraId="51E88402" w14:textId="77777777" w:rsidR="008B4B35" w:rsidRPr="008B4B35" w:rsidRDefault="008B4B35" w:rsidP="008B4B35">
            <w:pPr>
              <w:spacing w:after="0" w:line="240" w:lineRule="auto"/>
              <w:ind w:firstLine="0"/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</w:pPr>
            <w:r w:rsidRPr="008B4B35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82A36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01D3191" w14:textId="77777777" w:rsidR="008B4B35" w:rsidRPr="008B4B35" w:rsidRDefault="008B4B35" w:rsidP="008B4B35">
            <w:pPr>
              <w:spacing w:after="0" w:line="240" w:lineRule="auto"/>
              <w:ind w:firstLine="0"/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</w:pPr>
            <w:r w:rsidRPr="008B4B35"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  <w:t>model</w:t>
            </w:r>
          </w:p>
          <w:p w14:paraId="5B0376A5" w14:textId="77777777" w:rsidR="008B4B35" w:rsidRPr="008B4B35" w:rsidRDefault="008B4B35" w:rsidP="008B4B35">
            <w:pPr>
              <w:spacing w:after="0" w:line="240" w:lineRule="auto"/>
              <w:ind w:firstLine="0"/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</w:pPr>
            <w:r w:rsidRPr="008B4B35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82A36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EEB7228" w14:textId="77777777" w:rsidR="008B4B35" w:rsidRPr="008B4B35" w:rsidRDefault="008B4B35" w:rsidP="008B4B35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</w:pPr>
            <w:proofErr w:type="spellStart"/>
            <w:r w:rsidRPr="008B4B35"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  <w:t>n_trials</w:t>
            </w:r>
            <w:proofErr w:type="spellEnd"/>
          </w:p>
          <w:p w14:paraId="198736AF" w14:textId="77777777" w:rsidR="008B4B35" w:rsidRPr="008B4B35" w:rsidRDefault="008B4B35" w:rsidP="008B4B35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</w:pPr>
            <w:r w:rsidRPr="008B4B35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&lt;int&gt;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82A36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3499C5B" w14:textId="77777777" w:rsidR="008B4B35" w:rsidRPr="008B4B35" w:rsidRDefault="008B4B35" w:rsidP="008B4B35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</w:pPr>
            <w:proofErr w:type="spellStart"/>
            <w:r w:rsidRPr="008B4B35"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  <w:t>np_free</w:t>
            </w:r>
            <w:proofErr w:type="spellEnd"/>
          </w:p>
          <w:p w14:paraId="6A004585" w14:textId="77777777" w:rsidR="008B4B35" w:rsidRPr="008B4B35" w:rsidRDefault="008B4B35" w:rsidP="008B4B35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</w:pPr>
            <w:r w:rsidRPr="008B4B35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&lt;int&gt;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82A36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777DFE7" w14:textId="77777777" w:rsidR="008B4B35" w:rsidRPr="008B4B35" w:rsidRDefault="008B4B35" w:rsidP="008B4B35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</w:pPr>
            <w:proofErr w:type="spellStart"/>
            <w:r w:rsidRPr="008B4B35"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  <w:t>nll</w:t>
            </w:r>
            <w:proofErr w:type="spellEnd"/>
          </w:p>
          <w:p w14:paraId="3CD55990" w14:textId="77777777" w:rsidR="008B4B35" w:rsidRPr="008B4B35" w:rsidRDefault="008B4B35" w:rsidP="008B4B35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</w:pPr>
            <w:r w:rsidRPr="008B4B35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8B4B35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8B4B35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82A36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FD9CF70" w14:textId="77777777" w:rsidR="008B4B35" w:rsidRPr="008B4B35" w:rsidRDefault="008B4B35" w:rsidP="008B4B35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</w:pPr>
            <w:r w:rsidRPr="008B4B35"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  <w:t>convergence</w:t>
            </w:r>
          </w:p>
          <w:p w14:paraId="41F7EBA1" w14:textId="77777777" w:rsidR="008B4B35" w:rsidRPr="008B4B35" w:rsidRDefault="008B4B35" w:rsidP="008B4B35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</w:pPr>
            <w:r w:rsidRPr="008B4B35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&lt;int&gt;</w:t>
            </w:r>
          </w:p>
        </w:tc>
      </w:tr>
      <w:tr w:rsidR="008B4B35" w:rsidRPr="008B4B35" w14:paraId="1D542E94" w14:textId="77777777">
        <w:trPr>
          <w:tblCellSpacing w:w="0" w:type="dxa"/>
        </w:trPr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ECE49E" w14:textId="77777777" w:rsidR="008B4B35" w:rsidRPr="008B4B35" w:rsidRDefault="008B4B35" w:rsidP="008B4B35">
            <w:pPr>
              <w:spacing w:after="0" w:line="252" w:lineRule="atLeast"/>
              <w:ind w:firstLine="0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8B4B35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PG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0B4B0D" w14:textId="77777777" w:rsidR="008B4B35" w:rsidRPr="008B4B35" w:rsidRDefault="008B4B35" w:rsidP="008B4B35">
            <w:pPr>
              <w:spacing w:after="0" w:line="252" w:lineRule="atLeast"/>
              <w:ind w:firstLine="0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8B4B35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one_vnorm_eta2_st_fixed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4B20C3" w14:textId="77777777" w:rsidR="008B4B35" w:rsidRPr="008B4B35" w:rsidRDefault="008B4B35" w:rsidP="008B4B35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8B4B35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1800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34E063" w14:textId="77777777" w:rsidR="008B4B35" w:rsidRPr="008B4B35" w:rsidRDefault="008B4B35" w:rsidP="008B4B35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8B4B35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32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910011" w14:textId="77777777" w:rsidR="008B4B35" w:rsidRPr="008B4B35" w:rsidRDefault="008B4B35" w:rsidP="008B4B35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8B4B35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1202.381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BC7EAB" w14:textId="77777777" w:rsidR="008B4B35" w:rsidRPr="008B4B35" w:rsidRDefault="008B4B35" w:rsidP="008B4B35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</w:p>
        </w:tc>
      </w:tr>
    </w:tbl>
    <w:p w14:paraId="418BB00B" w14:textId="77777777" w:rsidR="008B4B35" w:rsidRPr="008B4B35" w:rsidRDefault="008B4B35" w:rsidP="008B4B35">
      <w:pPr>
        <w:spacing w:after="0" w:line="240" w:lineRule="auto"/>
        <w:ind w:firstLine="0"/>
        <w:rPr>
          <w:rFonts w:eastAsia="Times New Roman"/>
          <w:szCs w:val="24"/>
          <w:lang w:val="en-AU" w:eastAsia="zh-CN"/>
        </w:rPr>
      </w:pPr>
    </w:p>
    <w:p w14:paraId="1CE3E9BB" w14:textId="77777777" w:rsidR="008B4B35" w:rsidRDefault="008B4B35" w:rsidP="005D1091">
      <w:pPr>
        <w:spacing w:after="0"/>
        <w:ind w:left="720" w:hanging="720"/>
      </w:pPr>
    </w:p>
    <w:p w14:paraId="05F311B8" w14:textId="77777777" w:rsidR="008B4B35" w:rsidRDefault="008B4B35" w:rsidP="008B4B35">
      <w:pPr>
        <w:spacing w:after="0"/>
        <w:ind w:left="720" w:hanging="720"/>
      </w:pPr>
      <w:r>
        <w:t xml:space="preserve">     </w:t>
      </w:r>
      <w:proofErr w:type="spellStart"/>
      <w:r>
        <w:t>alphaEst</w:t>
      </w:r>
      <w:proofErr w:type="spellEnd"/>
      <w:r>
        <w:t xml:space="preserve">           20.000000000           </w:t>
      </w:r>
    </w:p>
    <w:p w14:paraId="43D6E7B1" w14:textId="30EA84A8" w:rsidR="008B4B35" w:rsidRDefault="008B4B35" w:rsidP="008B4B35">
      <w:pPr>
        <w:spacing w:after="0"/>
        <w:ind w:left="720" w:hanging="720"/>
      </w:pPr>
      <w:r>
        <w:t xml:space="preserve"> vnorm_set2_baseline   8.761620779           </w:t>
      </w:r>
    </w:p>
    <w:p w14:paraId="1479662D" w14:textId="180CC4AA" w:rsidR="008B4B35" w:rsidRDefault="008B4B35" w:rsidP="008B4B35">
      <w:pPr>
        <w:spacing w:after="0"/>
        <w:ind w:left="720" w:hanging="720"/>
      </w:pPr>
      <w:r>
        <w:t xml:space="preserve">vnorm_set4_baseline      8.761620779           </w:t>
      </w:r>
    </w:p>
    <w:p w14:paraId="2542098E" w14:textId="29FABFB9" w:rsidR="008B4B35" w:rsidRDefault="008B4B35" w:rsidP="008B4B35">
      <w:pPr>
        <w:spacing w:after="0"/>
        <w:ind w:left="720" w:hanging="720"/>
      </w:pPr>
      <w:r>
        <w:t xml:space="preserve">vnorm_set4_R_cue     8.761620779           </w:t>
      </w:r>
    </w:p>
    <w:p w14:paraId="3BD3C437" w14:textId="33E4F5B7" w:rsidR="008B4B35" w:rsidRDefault="008B4B35" w:rsidP="008B4B35">
      <w:pPr>
        <w:spacing w:after="0"/>
        <w:ind w:left="720" w:hanging="720"/>
      </w:pPr>
      <w:r>
        <w:t xml:space="preserve">vnorm_set4_NR_cue   </w:t>
      </w:r>
      <w:r>
        <w:tab/>
      </w:r>
      <w:r>
        <w:t xml:space="preserve">8.761620779           </w:t>
      </w:r>
    </w:p>
    <w:p w14:paraId="2000548B" w14:textId="2F60A3CC" w:rsidR="008B4B35" w:rsidRDefault="008B4B35" w:rsidP="008B4B35">
      <w:pPr>
        <w:spacing w:after="0"/>
        <w:ind w:left="720" w:hanging="720"/>
      </w:pPr>
      <w:r>
        <w:t xml:space="preserve">vnorm_set6_baseline 8.761620779 </w:t>
      </w:r>
    </w:p>
    <w:p w14:paraId="249EB9F4" w14:textId="5440171D" w:rsidR="008B4B35" w:rsidRDefault="008B4B35" w:rsidP="008B4B35">
      <w:pPr>
        <w:spacing w:after="0"/>
        <w:ind w:left="720" w:hanging="720"/>
      </w:pPr>
      <w:r>
        <w:t xml:space="preserve">vnorm_set6_R_cue_ci2           8.761620779    </w:t>
      </w:r>
    </w:p>
    <w:p w14:paraId="456DE11A" w14:textId="4B7F777D" w:rsidR="008B4B35" w:rsidRDefault="008B4B35" w:rsidP="008B4B35">
      <w:pPr>
        <w:spacing w:after="0"/>
        <w:ind w:left="720" w:hanging="720"/>
      </w:pPr>
      <w:r>
        <w:t xml:space="preserve">vnorm_set6_NR_cue_ci2         8.761620779           </w:t>
      </w:r>
    </w:p>
    <w:p w14:paraId="6C29625D" w14:textId="03B4B621" w:rsidR="008B4B35" w:rsidRDefault="008B4B35" w:rsidP="008B4B35">
      <w:pPr>
        <w:spacing w:after="0"/>
        <w:ind w:left="720" w:hanging="720"/>
      </w:pPr>
      <w:r>
        <w:t xml:space="preserve">vnorm_set6_R_cue_ci4 8.761620779           </w:t>
      </w:r>
    </w:p>
    <w:p w14:paraId="468A8250" w14:textId="75AB541B" w:rsidR="008B4B35" w:rsidRDefault="008B4B35" w:rsidP="008B4B35">
      <w:pPr>
        <w:spacing w:after="0"/>
        <w:ind w:left="720" w:hanging="720"/>
      </w:pPr>
      <w:r>
        <w:t xml:space="preserve">vnorm_set6_NR_cue_ci4                 8.761620779           </w:t>
      </w:r>
    </w:p>
    <w:p w14:paraId="4323DD14" w14:textId="1AE8B939" w:rsidR="008B4B35" w:rsidRDefault="008B4B35" w:rsidP="008B4B35">
      <w:pPr>
        <w:spacing w:after="0"/>
        <w:ind w:left="720" w:hanging="720"/>
      </w:pPr>
      <w:r>
        <w:t xml:space="preserve">beta1                 0.050000398           </w:t>
      </w:r>
    </w:p>
    <w:p w14:paraId="2C00F001" w14:textId="77777777" w:rsidR="008B4B35" w:rsidRDefault="008B4B35" w:rsidP="008B4B35">
      <w:pPr>
        <w:spacing w:after="0"/>
        <w:ind w:left="720" w:hanging="720"/>
      </w:pPr>
      <w:r>
        <w:t xml:space="preserve">beta2 0.999833710 </w:t>
      </w:r>
    </w:p>
    <w:p w14:paraId="29F4E8EC" w14:textId="63828F07" w:rsidR="008B4B35" w:rsidRDefault="008B4B35" w:rsidP="008B4B35">
      <w:pPr>
        <w:spacing w:after="0"/>
        <w:ind w:firstLine="0"/>
      </w:pPr>
      <w:r>
        <w:t xml:space="preserve">kappa_set2_baseline            14.671075769           </w:t>
      </w:r>
    </w:p>
    <w:p w14:paraId="7C127FB1" w14:textId="2EBDBBAD" w:rsidR="008B4B35" w:rsidRDefault="008B4B35" w:rsidP="008B4B35">
      <w:pPr>
        <w:spacing w:after="0"/>
        <w:ind w:firstLine="0"/>
      </w:pPr>
      <w:r>
        <w:t xml:space="preserve">kappa_set4_baseline      9.280993893         </w:t>
      </w:r>
    </w:p>
    <w:p w14:paraId="29A2CBDF" w14:textId="7E0C726F" w:rsidR="008B4B35" w:rsidRDefault="008B4B35" w:rsidP="008B4B35">
      <w:pPr>
        <w:spacing w:after="0"/>
        <w:ind w:firstLine="0"/>
      </w:pPr>
      <w:r>
        <w:t xml:space="preserve">kappa_set4_R_cue     16.225973841          </w:t>
      </w:r>
    </w:p>
    <w:p w14:paraId="2B3DFC7A" w14:textId="6FCE1F85" w:rsidR="008B4B35" w:rsidRDefault="008B4B35" w:rsidP="008B4B35">
      <w:pPr>
        <w:spacing w:after="0"/>
        <w:ind w:firstLine="0"/>
      </w:pPr>
      <w:r>
        <w:t xml:space="preserve">kappa_set4_NR_cue   13.971290048           </w:t>
      </w:r>
    </w:p>
    <w:p w14:paraId="4D873F30" w14:textId="1E32D16D" w:rsidR="008B4B35" w:rsidRDefault="008B4B35" w:rsidP="008B4B35">
      <w:pPr>
        <w:spacing w:after="0"/>
        <w:ind w:firstLine="0"/>
      </w:pPr>
      <w:r>
        <w:t>kappa_set6_</w:t>
      </w:r>
      <w:proofErr w:type="gramStart"/>
      <w:r>
        <w:t>baseline  1.433064271</w:t>
      </w:r>
      <w:proofErr w:type="gramEnd"/>
      <w:r>
        <w:t xml:space="preserve">          </w:t>
      </w:r>
    </w:p>
    <w:p w14:paraId="6B90B6D5" w14:textId="77777777" w:rsidR="008B4B35" w:rsidRDefault="008B4B35" w:rsidP="008B4B35">
      <w:pPr>
        <w:spacing w:after="0"/>
        <w:ind w:left="720" w:hanging="720"/>
      </w:pPr>
      <w:r>
        <w:t xml:space="preserve">kappa_set6_R_cue_ci2 16.748370712 </w:t>
      </w:r>
    </w:p>
    <w:p w14:paraId="4744E8DE" w14:textId="65E59E39" w:rsidR="008B4B35" w:rsidRDefault="008B4B35" w:rsidP="008B4B35">
      <w:pPr>
        <w:spacing w:after="0"/>
        <w:ind w:firstLine="0"/>
      </w:pPr>
      <w:r>
        <w:t>kappa_set6_NR_cue_ci</w:t>
      </w:r>
      <w:proofErr w:type="gramStart"/>
      <w:r>
        <w:t>2  13.705210202</w:t>
      </w:r>
      <w:proofErr w:type="gramEnd"/>
      <w:r>
        <w:t xml:space="preserve">          </w:t>
      </w:r>
    </w:p>
    <w:p w14:paraId="415A4833" w14:textId="09FA7590" w:rsidR="008B4B35" w:rsidRDefault="008B4B35" w:rsidP="008B4B35">
      <w:pPr>
        <w:spacing w:after="0"/>
        <w:ind w:firstLine="0"/>
      </w:pPr>
      <w:r>
        <w:t xml:space="preserve">kappa_set6_R_cue_ci4 14.918886642           </w:t>
      </w:r>
    </w:p>
    <w:p w14:paraId="2D0BA1A6" w14:textId="3D4138A1" w:rsidR="008B4B35" w:rsidRDefault="008B4B35" w:rsidP="008B4B35">
      <w:pPr>
        <w:spacing w:after="0"/>
        <w:ind w:firstLine="0"/>
      </w:pPr>
      <w:r>
        <w:lastRenderedPageBreak/>
        <w:t xml:space="preserve">kappa_set6_NR_cue_ci4       7.063454190           </w:t>
      </w:r>
    </w:p>
    <w:p w14:paraId="1FF4CB12" w14:textId="2154492F" w:rsidR="008B4B35" w:rsidRDefault="008B4B35" w:rsidP="008B4B35">
      <w:pPr>
        <w:spacing w:after="0"/>
        <w:ind w:firstLine="0"/>
      </w:pPr>
      <w:r>
        <w:t xml:space="preserve">a_set2_baseline       9.873446480          </w:t>
      </w:r>
    </w:p>
    <w:p w14:paraId="00A7C770" w14:textId="00A2AA61" w:rsidR="008B4B35" w:rsidRDefault="008B4B35" w:rsidP="008B4B35">
      <w:pPr>
        <w:spacing w:after="0"/>
        <w:ind w:firstLine="0"/>
      </w:pPr>
      <w:r>
        <w:t xml:space="preserve">a_set4_baseline          10.000000000           </w:t>
      </w:r>
    </w:p>
    <w:p w14:paraId="55A16255" w14:textId="77777777" w:rsidR="008B4B35" w:rsidRDefault="008B4B35" w:rsidP="008B4B35">
      <w:pPr>
        <w:spacing w:after="0"/>
        <w:ind w:firstLine="0"/>
      </w:pPr>
      <w:r>
        <w:t xml:space="preserve">a_set4_R_cue 9.159295076 </w:t>
      </w:r>
    </w:p>
    <w:p w14:paraId="21066180" w14:textId="06B182B2" w:rsidR="008B4B35" w:rsidRDefault="008B4B35" w:rsidP="008B4B35">
      <w:pPr>
        <w:spacing w:after="0"/>
        <w:ind w:firstLine="0"/>
      </w:pPr>
      <w:r>
        <w:t xml:space="preserve">a_set4_NR_cue       9.027010045           </w:t>
      </w:r>
    </w:p>
    <w:p w14:paraId="34F7210B" w14:textId="525E0ADE" w:rsidR="008B4B35" w:rsidRDefault="008B4B35" w:rsidP="008B4B35">
      <w:pPr>
        <w:spacing w:after="0"/>
        <w:ind w:firstLine="0"/>
      </w:pPr>
      <w:r>
        <w:t xml:space="preserve">a_set6_baseline      9.256172842           </w:t>
      </w:r>
    </w:p>
    <w:p w14:paraId="3DA2BB92" w14:textId="675F606D" w:rsidR="008B4B35" w:rsidRDefault="008B4B35" w:rsidP="008B4B35">
      <w:pPr>
        <w:spacing w:after="0"/>
        <w:ind w:firstLine="0"/>
      </w:pPr>
      <w:r>
        <w:t xml:space="preserve">a_set6_R_cue_ci2     9.761395180           </w:t>
      </w:r>
    </w:p>
    <w:p w14:paraId="2CBA68B9" w14:textId="47D33F23" w:rsidR="008B4B35" w:rsidRDefault="008B4B35" w:rsidP="008B4B35">
      <w:pPr>
        <w:spacing w:after="0"/>
        <w:ind w:firstLine="0"/>
      </w:pPr>
      <w:r>
        <w:t xml:space="preserve">a_set6_NR_cue_ci2      9.187216343          </w:t>
      </w:r>
    </w:p>
    <w:p w14:paraId="4F831DEA" w14:textId="16D9B5F0" w:rsidR="008B4B35" w:rsidRDefault="008B4B35" w:rsidP="008B4B35">
      <w:pPr>
        <w:spacing w:after="0"/>
        <w:ind w:firstLine="0"/>
      </w:pPr>
      <w:r>
        <w:t xml:space="preserve">a_set6_R_cue_ci4     10.000000000           </w:t>
      </w:r>
    </w:p>
    <w:p w14:paraId="2103303F" w14:textId="77777777" w:rsidR="008B4B35" w:rsidRDefault="008B4B35" w:rsidP="008B4B35">
      <w:pPr>
        <w:spacing w:after="0"/>
        <w:ind w:firstLine="0"/>
      </w:pPr>
      <w:r>
        <w:t xml:space="preserve">a_set6_NR_cue_ci4 7.884796334 </w:t>
      </w:r>
    </w:p>
    <w:p w14:paraId="151A4CEF" w14:textId="49471259" w:rsidR="008B4B35" w:rsidRDefault="008B4B35" w:rsidP="008B4B35">
      <w:pPr>
        <w:spacing w:after="0"/>
        <w:ind w:firstLine="0"/>
      </w:pPr>
      <w:r>
        <w:t xml:space="preserve">ter_set2_baseline     0.001467041           </w:t>
      </w:r>
    </w:p>
    <w:p w14:paraId="5EAF9631" w14:textId="20BEA601" w:rsidR="008B4B35" w:rsidRDefault="008B4B35" w:rsidP="008B4B35">
      <w:pPr>
        <w:spacing w:after="0"/>
        <w:ind w:firstLine="0"/>
      </w:pPr>
      <w:r>
        <w:t xml:space="preserve">ter_set4_baseline        0.026534145           </w:t>
      </w:r>
    </w:p>
    <w:p w14:paraId="55504D42" w14:textId="3D0920BD" w:rsidR="008B4B35" w:rsidRDefault="008B4B35" w:rsidP="008B4B35">
      <w:pPr>
        <w:spacing w:after="0"/>
        <w:ind w:firstLine="0"/>
      </w:pPr>
      <w:r>
        <w:t xml:space="preserve">ter_set4_R_cue       0.124229665           </w:t>
      </w:r>
    </w:p>
    <w:p w14:paraId="09906B0B" w14:textId="356D7D32" w:rsidR="008B4B35" w:rsidRDefault="008B4B35" w:rsidP="008B4B35">
      <w:pPr>
        <w:spacing w:after="0"/>
        <w:ind w:firstLine="0"/>
      </w:pPr>
      <w:r>
        <w:t xml:space="preserve">ter_set4_NR_cue     0.101463566           </w:t>
      </w:r>
    </w:p>
    <w:p w14:paraId="05F436E2" w14:textId="2696409E" w:rsidR="008B4B35" w:rsidRDefault="008B4B35" w:rsidP="008B4B35">
      <w:pPr>
        <w:spacing w:after="0"/>
        <w:ind w:firstLine="0"/>
      </w:pPr>
      <w:r>
        <w:t xml:space="preserve">ter_set6_baseline    0.156548136           </w:t>
      </w:r>
    </w:p>
    <w:p w14:paraId="2A323A07" w14:textId="2B2C0BCF" w:rsidR="008B4B35" w:rsidRDefault="008B4B35" w:rsidP="008B4B35">
      <w:pPr>
        <w:spacing w:after="0"/>
        <w:ind w:firstLine="0"/>
      </w:pPr>
      <w:r>
        <w:t>ter_set6_R_cue_ci2 0.113295208</w:t>
      </w:r>
    </w:p>
    <w:p w14:paraId="1A46FFB7" w14:textId="5FA2CB55" w:rsidR="008B4B35" w:rsidRDefault="008B4B35" w:rsidP="008B4B35">
      <w:pPr>
        <w:spacing w:after="0"/>
        <w:ind w:left="720" w:hanging="720"/>
      </w:pPr>
      <w:r>
        <w:t xml:space="preserve">ter_set6_NR_cue_ci2    0.104992624           </w:t>
      </w:r>
    </w:p>
    <w:p w14:paraId="3C234E5F" w14:textId="0847073D" w:rsidR="008B4B35" w:rsidRDefault="008B4B35" w:rsidP="008B4B35">
      <w:pPr>
        <w:spacing w:after="0"/>
        <w:ind w:left="720" w:hanging="720"/>
      </w:pPr>
      <w:r>
        <w:t xml:space="preserve">ter_set6_R_cue_ci4   0.132867572           </w:t>
      </w:r>
    </w:p>
    <w:p w14:paraId="7438A237" w14:textId="58B38614" w:rsidR="008B4B35" w:rsidRDefault="008B4B35" w:rsidP="008B4B35">
      <w:pPr>
        <w:spacing w:after="0"/>
        <w:ind w:left="720" w:hanging="720"/>
      </w:pPr>
      <w:r>
        <w:t xml:space="preserve">ter_set6_NR_cue_ci4    0.269938989           </w:t>
      </w:r>
    </w:p>
    <w:p w14:paraId="08556623" w14:textId="4C4CC437" w:rsidR="008B4B35" w:rsidRDefault="008B4B35" w:rsidP="008B4B35">
      <w:pPr>
        <w:spacing w:after="0"/>
        <w:ind w:left="720" w:hanging="720"/>
      </w:pPr>
      <w:r>
        <w:t xml:space="preserve">eta1_set2_baseline    1.700373517           </w:t>
      </w:r>
    </w:p>
    <w:p w14:paraId="4B02D36E" w14:textId="0EE69817" w:rsidR="008B4B35" w:rsidRDefault="008B4B35" w:rsidP="008B4B35">
      <w:pPr>
        <w:spacing w:after="0"/>
        <w:ind w:left="720" w:hanging="720"/>
      </w:pPr>
      <w:r>
        <w:t xml:space="preserve">eta1_set4_baseline       1.700373517           </w:t>
      </w:r>
    </w:p>
    <w:p w14:paraId="299F6910" w14:textId="77777777" w:rsidR="008B4B35" w:rsidRDefault="008B4B35" w:rsidP="008B4B35">
      <w:pPr>
        <w:spacing w:after="0"/>
        <w:ind w:left="720" w:hanging="720"/>
      </w:pPr>
      <w:r>
        <w:t>eta1_set4_R_cue 1.700373517</w:t>
      </w:r>
    </w:p>
    <w:p w14:paraId="66B8835C" w14:textId="48DB7D89" w:rsidR="008B4B35" w:rsidRDefault="008B4B35" w:rsidP="008B4B35">
      <w:pPr>
        <w:spacing w:after="0"/>
        <w:ind w:left="720" w:hanging="720"/>
      </w:pPr>
      <w:r>
        <w:t xml:space="preserve">eta1_set4_NR_cue    1.700373517           </w:t>
      </w:r>
    </w:p>
    <w:p w14:paraId="052CE6C6" w14:textId="7344D4F5" w:rsidR="008B4B35" w:rsidRDefault="008B4B35" w:rsidP="008B4B35">
      <w:pPr>
        <w:spacing w:after="0"/>
        <w:ind w:left="720" w:hanging="720"/>
      </w:pPr>
      <w:r>
        <w:lastRenderedPageBreak/>
        <w:t xml:space="preserve">eta1_set6_baseline   1.700373517           </w:t>
      </w:r>
    </w:p>
    <w:p w14:paraId="13814244" w14:textId="77F9B506" w:rsidR="008B4B35" w:rsidRDefault="008B4B35" w:rsidP="008B4B35">
      <w:pPr>
        <w:spacing w:after="0"/>
        <w:ind w:left="720" w:hanging="720"/>
      </w:pPr>
      <w:r>
        <w:t>eta1_set6_R_cue_ci</w:t>
      </w:r>
      <w:proofErr w:type="gramStart"/>
      <w:r>
        <w:t>2  1.700373517</w:t>
      </w:r>
      <w:proofErr w:type="gramEnd"/>
      <w:r>
        <w:t xml:space="preserve">           </w:t>
      </w:r>
    </w:p>
    <w:p w14:paraId="5747BBCB" w14:textId="00B0389E" w:rsidR="008B4B35" w:rsidRDefault="008B4B35" w:rsidP="008B4B35">
      <w:pPr>
        <w:spacing w:after="0"/>
        <w:ind w:left="720" w:hanging="720"/>
      </w:pPr>
      <w:r>
        <w:t xml:space="preserve">eta1_set6_NR_cue_ci2   1.700373517           </w:t>
      </w:r>
    </w:p>
    <w:p w14:paraId="67017598" w14:textId="65079BE4" w:rsidR="008B4B35" w:rsidRDefault="008B4B35" w:rsidP="008B4B35">
      <w:pPr>
        <w:spacing w:after="0"/>
        <w:ind w:left="720" w:hanging="720"/>
      </w:pPr>
      <w:r>
        <w:t>eta1_set6_R_cue_ci</w:t>
      </w:r>
      <w:proofErr w:type="gramStart"/>
      <w:r>
        <w:t>4  1.700373517</w:t>
      </w:r>
      <w:proofErr w:type="gramEnd"/>
      <w:r>
        <w:t xml:space="preserve">           </w:t>
      </w:r>
    </w:p>
    <w:p w14:paraId="0F869D72" w14:textId="37F9D8BB" w:rsidR="008B4B35" w:rsidRDefault="008B4B35" w:rsidP="008B4B35">
      <w:pPr>
        <w:spacing w:after="0"/>
        <w:ind w:left="720" w:hanging="720"/>
      </w:pPr>
      <w:r>
        <w:t>eta1_set6_NR_cue_ci4 1.700373517</w:t>
      </w:r>
    </w:p>
    <w:tbl>
      <w:tblPr>
        <w:tblW w:w="10212" w:type="dxa"/>
        <w:tblCellSpacing w:w="0" w:type="dxa"/>
        <w:shd w:val="clear" w:color="auto" w:fill="282A3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432"/>
        <w:gridCol w:w="1590"/>
        <w:gridCol w:w="1590"/>
        <w:gridCol w:w="1906"/>
        <w:gridCol w:w="1432"/>
      </w:tblGrid>
      <w:tr w:rsidR="00E43BC3" w:rsidRPr="00E43BC3" w14:paraId="1B04D0FB" w14:textId="77777777" w:rsidTr="00E43BC3">
        <w:trPr>
          <w:trHeight w:val="464"/>
          <w:tblHeader/>
          <w:tblCellSpacing w:w="0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82A36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468FB3C" w14:textId="77777777" w:rsidR="00E43BC3" w:rsidRPr="00E43BC3" w:rsidRDefault="00E43BC3" w:rsidP="00E43BC3">
            <w:pPr>
              <w:spacing w:after="0" w:line="240" w:lineRule="auto"/>
              <w:ind w:firstLine="0"/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</w:pPr>
            <w:proofErr w:type="spellStart"/>
            <w:r w:rsidRPr="00E43BC3"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  <w:t>cond_label</w:t>
            </w:r>
            <w:proofErr w:type="spellEnd"/>
          </w:p>
          <w:p w14:paraId="1A7ADF73" w14:textId="77777777" w:rsidR="00E43BC3" w:rsidRPr="00E43BC3" w:rsidRDefault="00E43BC3" w:rsidP="00E43BC3">
            <w:pPr>
              <w:spacing w:after="0" w:line="240" w:lineRule="auto"/>
              <w:ind w:firstLine="0"/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82A36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6DB1085" w14:textId="77777777" w:rsidR="00E43BC3" w:rsidRPr="00E43BC3" w:rsidRDefault="00E43BC3" w:rsidP="00E43BC3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</w:pPr>
            <w:proofErr w:type="spellStart"/>
            <w:r w:rsidRPr="00E43BC3"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  <w:t>vnorm</w:t>
            </w:r>
            <w:proofErr w:type="spellEnd"/>
          </w:p>
          <w:p w14:paraId="4D15C509" w14:textId="77777777" w:rsidR="00E43BC3" w:rsidRPr="00E43BC3" w:rsidRDefault="00E43BC3" w:rsidP="00E43BC3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82A36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734DABC" w14:textId="77777777" w:rsidR="00E43BC3" w:rsidRPr="00E43BC3" w:rsidRDefault="00E43BC3" w:rsidP="00E43BC3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  <w:t>kappa</w:t>
            </w:r>
          </w:p>
          <w:p w14:paraId="21B850CA" w14:textId="77777777" w:rsidR="00E43BC3" w:rsidRPr="00E43BC3" w:rsidRDefault="00E43BC3" w:rsidP="00E43BC3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82A36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7001DD7" w14:textId="77777777" w:rsidR="00E43BC3" w:rsidRPr="00E43BC3" w:rsidRDefault="00E43BC3" w:rsidP="00E43BC3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  <w:t>a</w:t>
            </w:r>
          </w:p>
          <w:p w14:paraId="1A858D63" w14:textId="77777777" w:rsidR="00E43BC3" w:rsidRPr="00E43BC3" w:rsidRDefault="00E43BC3" w:rsidP="00E43BC3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82A36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08DBEFF" w14:textId="77777777" w:rsidR="00E43BC3" w:rsidRPr="00E43BC3" w:rsidRDefault="00E43BC3" w:rsidP="00E43BC3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  <w:t>ter</w:t>
            </w:r>
          </w:p>
          <w:p w14:paraId="28E500AC" w14:textId="77777777" w:rsidR="00E43BC3" w:rsidRPr="00E43BC3" w:rsidRDefault="00E43BC3" w:rsidP="00E43BC3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282A36"/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4579DA0" w14:textId="77777777" w:rsidR="00E43BC3" w:rsidRPr="00E43BC3" w:rsidRDefault="00E43BC3" w:rsidP="00E43BC3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b/>
                <w:bCs/>
                <w:color w:val="F8F8F2"/>
                <w:sz w:val="18"/>
                <w:szCs w:val="18"/>
                <w:lang w:val="en-AU" w:eastAsia="zh-CN"/>
              </w:rPr>
              <w:t>eta1</w:t>
            </w:r>
          </w:p>
          <w:p w14:paraId="6046E67A" w14:textId="77777777" w:rsidR="00E43BC3" w:rsidRPr="00E43BC3" w:rsidRDefault="00E43BC3" w:rsidP="00E43BC3">
            <w:pPr>
              <w:spacing w:after="0" w:line="240" w:lineRule="auto"/>
              <w:ind w:firstLine="0"/>
              <w:jc w:val="right"/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E43BC3">
              <w:rPr>
                <w:rFonts w:ascii="Lucida Sans" w:eastAsia="Times New Roman" w:hAnsi="Lucida Sans"/>
                <w:color w:val="F8F8F2"/>
                <w:sz w:val="17"/>
                <w:szCs w:val="17"/>
                <w:lang w:val="en-AU" w:eastAsia="zh-CN"/>
              </w:rPr>
              <w:t>&gt;</w:t>
            </w:r>
          </w:p>
        </w:tc>
      </w:tr>
      <w:tr w:rsidR="00E43BC3" w:rsidRPr="00E43BC3" w14:paraId="16012417" w14:textId="77777777" w:rsidTr="00E43BC3">
        <w:trPr>
          <w:trHeight w:val="275"/>
          <w:tblCellSpacing w:w="0" w:type="dxa"/>
        </w:trPr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D1EDEC" w14:textId="77777777" w:rsidR="00E43BC3" w:rsidRPr="00E43BC3" w:rsidRDefault="00E43BC3" w:rsidP="00E43BC3">
            <w:pPr>
              <w:spacing w:after="0" w:line="252" w:lineRule="atLeast"/>
              <w:ind w:firstLine="0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set2_baseline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A14E2C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8.761621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40ED36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14.671076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D91ACA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9.873446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E59FFB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0.001467041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374FE6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1.700374</w:t>
            </w:r>
          </w:p>
        </w:tc>
      </w:tr>
      <w:tr w:rsidR="00E43BC3" w:rsidRPr="00E43BC3" w14:paraId="5EC76F2A" w14:textId="77777777" w:rsidTr="00E43BC3">
        <w:trPr>
          <w:trHeight w:val="291"/>
          <w:tblCellSpacing w:w="0" w:type="dxa"/>
        </w:trPr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D251A9" w14:textId="77777777" w:rsidR="00E43BC3" w:rsidRPr="00E43BC3" w:rsidRDefault="00E43BC3" w:rsidP="00E43BC3">
            <w:pPr>
              <w:spacing w:after="0" w:line="252" w:lineRule="atLeast"/>
              <w:ind w:firstLine="0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set4_baseline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9388ED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8.761621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F8BF57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9.280994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D1653E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10.000000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25BFEF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0.026534145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410772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1.700374</w:t>
            </w:r>
          </w:p>
        </w:tc>
      </w:tr>
      <w:tr w:rsidR="00E43BC3" w:rsidRPr="00E43BC3" w14:paraId="41C094E1" w14:textId="77777777" w:rsidTr="00E43BC3">
        <w:trPr>
          <w:trHeight w:val="275"/>
          <w:tblCellSpacing w:w="0" w:type="dxa"/>
        </w:trPr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00746D" w14:textId="77777777" w:rsidR="00E43BC3" w:rsidRPr="00E43BC3" w:rsidRDefault="00E43BC3" w:rsidP="00E43BC3">
            <w:pPr>
              <w:spacing w:after="0" w:line="252" w:lineRule="atLeast"/>
              <w:ind w:firstLine="0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set4_R_cue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7F4F17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8.761621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0A08DC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16.225974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02C226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9.159295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DF311A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0.124229665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6B91AE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1.700374</w:t>
            </w:r>
          </w:p>
        </w:tc>
      </w:tr>
      <w:tr w:rsidR="00E43BC3" w:rsidRPr="00E43BC3" w14:paraId="0E8D4EC9" w14:textId="77777777" w:rsidTr="00E43BC3">
        <w:trPr>
          <w:trHeight w:val="275"/>
          <w:tblCellSpacing w:w="0" w:type="dxa"/>
        </w:trPr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1C5F52" w14:textId="77777777" w:rsidR="00E43BC3" w:rsidRPr="00E43BC3" w:rsidRDefault="00E43BC3" w:rsidP="00E43BC3">
            <w:pPr>
              <w:spacing w:after="0" w:line="252" w:lineRule="atLeast"/>
              <w:ind w:firstLine="0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set4_NR_cue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818FA1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8.761621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6FC7DD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13.971290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5341DB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9.027010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12167F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0.101463566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F5D8DC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1.700374</w:t>
            </w:r>
          </w:p>
        </w:tc>
      </w:tr>
      <w:tr w:rsidR="00E43BC3" w:rsidRPr="00E43BC3" w14:paraId="66E7891E" w14:textId="77777777" w:rsidTr="00E43BC3">
        <w:trPr>
          <w:trHeight w:val="291"/>
          <w:tblCellSpacing w:w="0" w:type="dxa"/>
        </w:trPr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1426D8" w14:textId="77777777" w:rsidR="00E43BC3" w:rsidRPr="00E43BC3" w:rsidRDefault="00E43BC3" w:rsidP="00E43BC3">
            <w:pPr>
              <w:spacing w:after="0" w:line="252" w:lineRule="atLeast"/>
              <w:ind w:firstLine="0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set6_baseline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2324A7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8.761621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4201FE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1.433064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53599E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9.256173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A1F544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0.156548136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4AF6B6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1.700374</w:t>
            </w:r>
          </w:p>
        </w:tc>
      </w:tr>
      <w:tr w:rsidR="00E43BC3" w:rsidRPr="00E43BC3" w14:paraId="13FE7D24" w14:textId="77777777" w:rsidTr="00E43BC3">
        <w:trPr>
          <w:trHeight w:val="275"/>
          <w:tblCellSpacing w:w="0" w:type="dxa"/>
        </w:trPr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843E68" w14:textId="77777777" w:rsidR="00E43BC3" w:rsidRPr="00E43BC3" w:rsidRDefault="00E43BC3" w:rsidP="00E43BC3">
            <w:pPr>
              <w:spacing w:after="0" w:line="252" w:lineRule="atLeast"/>
              <w:ind w:firstLine="0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set6_R_cue_ci2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5AF4F1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8.761621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73C798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16.748371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BD10C6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9.761395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394DD4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0.113295208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6B85F3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1.700374</w:t>
            </w:r>
          </w:p>
        </w:tc>
      </w:tr>
      <w:tr w:rsidR="00E43BC3" w:rsidRPr="00E43BC3" w14:paraId="173E837A" w14:textId="77777777" w:rsidTr="00E43BC3">
        <w:trPr>
          <w:trHeight w:val="275"/>
          <w:tblCellSpacing w:w="0" w:type="dxa"/>
        </w:trPr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139AF5" w14:textId="77777777" w:rsidR="00E43BC3" w:rsidRPr="00E43BC3" w:rsidRDefault="00E43BC3" w:rsidP="00E43BC3">
            <w:pPr>
              <w:spacing w:after="0" w:line="252" w:lineRule="atLeast"/>
              <w:ind w:firstLine="0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set6_NR_cue_ci2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2C6A6A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8.761621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FB544D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13.705210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DDE81D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9.187216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1E67B7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0.104992624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7DC6BF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1.700374</w:t>
            </w:r>
          </w:p>
        </w:tc>
      </w:tr>
      <w:tr w:rsidR="00E43BC3" w:rsidRPr="00E43BC3" w14:paraId="7502130B" w14:textId="77777777" w:rsidTr="00E43BC3">
        <w:trPr>
          <w:trHeight w:val="291"/>
          <w:tblCellSpacing w:w="0" w:type="dxa"/>
        </w:trPr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469CFC" w14:textId="77777777" w:rsidR="00E43BC3" w:rsidRPr="00E43BC3" w:rsidRDefault="00E43BC3" w:rsidP="00E43BC3">
            <w:pPr>
              <w:spacing w:after="0" w:line="252" w:lineRule="atLeast"/>
              <w:ind w:firstLine="0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set6_R_cue_ci4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015C32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8.761621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3AAC2D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14.918887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EC1529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10.000000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F4A56E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0.132867572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7B3737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1.700374</w:t>
            </w:r>
          </w:p>
        </w:tc>
      </w:tr>
      <w:tr w:rsidR="00E43BC3" w:rsidRPr="00E43BC3" w14:paraId="5223878C" w14:textId="77777777" w:rsidTr="00E43BC3">
        <w:trPr>
          <w:trHeight w:val="275"/>
          <w:tblCellSpacing w:w="0" w:type="dxa"/>
        </w:trPr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A17392" w14:textId="77777777" w:rsidR="00E43BC3" w:rsidRPr="00E43BC3" w:rsidRDefault="00E43BC3" w:rsidP="00E43BC3">
            <w:pPr>
              <w:spacing w:after="0" w:line="252" w:lineRule="atLeast"/>
              <w:ind w:firstLine="0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set6_NR_cue_ci4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DB9B81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8.761621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E97A42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7.063454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03FA02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7.884796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9B1C3C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0.269938989</w:t>
            </w:r>
          </w:p>
        </w:tc>
        <w:tc>
          <w:tcPr>
            <w:tcW w:w="0" w:type="auto"/>
            <w:shd w:val="clear" w:color="auto" w:fill="282A36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96E6DD" w14:textId="77777777" w:rsidR="00E43BC3" w:rsidRPr="00E43BC3" w:rsidRDefault="00E43BC3" w:rsidP="00E43BC3">
            <w:pPr>
              <w:spacing w:after="0" w:line="252" w:lineRule="atLeast"/>
              <w:ind w:firstLine="0"/>
              <w:jc w:val="right"/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</w:pPr>
            <w:r w:rsidRPr="00E43BC3">
              <w:rPr>
                <w:rFonts w:ascii="Lucida Sans" w:eastAsia="Times New Roman" w:hAnsi="Lucida Sans"/>
                <w:color w:val="F8F8F2"/>
                <w:sz w:val="18"/>
                <w:szCs w:val="18"/>
                <w:lang w:val="en-AU" w:eastAsia="zh-CN"/>
              </w:rPr>
              <w:t>1.700374</w:t>
            </w:r>
          </w:p>
        </w:tc>
      </w:tr>
    </w:tbl>
    <w:p w14:paraId="1875877A" w14:textId="473ACFC8" w:rsidR="008B4B35" w:rsidRDefault="008B4B35" w:rsidP="00140635">
      <w:pPr>
        <w:spacing w:after="0"/>
        <w:ind w:firstLine="0"/>
      </w:pPr>
    </w:p>
    <w:p w14:paraId="42979B26" w14:textId="77777777" w:rsidR="008B4B35" w:rsidRDefault="008B4B35" w:rsidP="005D1091">
      <w:pPr>
        <w:spacing w:after="0"/>
        <w:ind w:left="720" w:hanging="720"/>
      </w:pPr>
    </w:p>
    <w:p w14:paraId="4E0D4A46" w14:textId="77777777" w:rsidR="00140635" w:rsidRDefault="00140635" w:rsidP="005D1091">
      <w:pPr>
        <w:spacing w:after="0"/>
        <w:ind w:left="720" w:hanging="720"/>
      </w:pPr>
    </w:p>
    <w:p w14:paraId="3AE57733" w14:textId="77777777" w:rsidR="00140635" w:rsidRDefault="00140635" w:rsidP="005D1091">
      <w:pPr>
        <w:spacing w:after="0"/>
        <w:ind w:left="720" w:hanging="720"/>
      </w:pPr>
    </w:p>
    <w:p w14:paraId="6C239E5F" w14:textId="77777777" w:rsidR="00140635" w:rsidRDefault="00140635" w:rsidP="005D1091">
      <w:pPr>
        <w:spacing w:after="0"/>
        <w:ind w:left="720" w:hanging="720"/>
      </w:pPr>
    </w:p>
    <w:p w14:paraId="5AC027FD" w14:textId="512D3F73" w:rsidR="008B4B35" w:rsidRDefault="008B4B35" w:rsidP="00140635">
      <w:pPr>
        <w:pStyle w:val="Heading1"/>
      </w:pPr>
      <w:r>
        <w:lastRenderedPageBreak/>
        <w:t xml:space="preserve">Model: </w:t>
      </w:r>
      <w:proofErr w:type="spellStart"/>
      <w:r w:rsidRPr="008B4B35">
        <w:t>m_ci_vkt</w:t>
      </w:r>
      <w:proofErr w:type="spellEnd"/>
      <w:r w:rsidR="00AB285E">
        <w:t xml:space="preserve"> (14)</w:t>
      </w:r>
    </w:p>
    <w:p w14:paraId="2AE3B8A0" w14:textId="501D07C1" w:rsidR="00FA24F2" w:rsidRDefault="00FA24F2" w:rsidP="005D1091">
      <w:pPr>
        <w:spacing w:after="0"/>
        <w:ind w:left="720" w:hanging="720"/>
      </w:pPr>
      <w:r>
        <w:t>Starting values:</w:t>
      </w:r>
    </w:p>
    <w:p w14:paraId="7E2D1458" w14:textId="03AE8A6D" w:rsidR="00FA24F2" w:rsidRDefault="00FA24F2" w:rsidP="00FA24F2">
      <w:pPr>
        <w:spacing w:after="0"/>
        <w:ind w:left="720" w:hanging="720"/>
      </w:pPr>
      <w:proofErr w:type="spellStart"/>
      <w:r>
        <w:t>alphaEst</w:t>
      </w:r>
      <w:proofErr w:type="spellEnd"/>
      <w:r>
        <w:t xml:space="preserve"> = 5.0,</w:t>
      </w:r>
      <w:r>
        <w:t xml:space="preserve"> (1.0, 30.0)</w:t>
      </w:r>
    </w:p>
    <w:p w14:paraId="227274EC" w14:textId="796BE379" w:rsidR="00FA24F2" w:rsidRDefault="00FA24F2" w:rsidP="00FA24F2">
      <w:pPr>
        <w:spacing w:after="0"/>
        <w:ind w:left="720" w:hanging="720"/>
      </w:pPr>
      <w:r>
        <w:t xml:space="preserve">  </w:t>
      </w:r>
      <w:proofErr w:type="spellStart"/>
      <w:r>
        <w:t>vnorm</w:t>
      </w:r>
      <w:proofErr w:type="spellEnd"/>
      <w:r>
        <w:t xml:space="preserve"> = 2.5,</w:t>
      </w:r>
      <w:r>
        <w:t xml:space="preserve"> (0.1, 20.0)</w:t>
      </w:r>
    </w:p>
    <w:p w14:paraId="1BFC4C71" w14:textId="5F93AE5B" w:rsidR="00FA24F2" w:rsidRDefault="00FA24F2" w:rsidP="00FA24F2">
      <w:pPr>
        <w:spacing w:after="0"/>
        <w:ind w:left="720" w:hanging="720"/>
      </w:pPr>
      <w:r>
        <w:t xml:space="preserve">  beta1 = 0.5,</w:t>
      </w:r>
      <w:r>
        <w:t xml:space="preserve"> (0.05, 1.0)</w:t>
      </w:r>
    </w:p>
    <w:p w14:paraId="390D4233" w14:textId="69BB8C4C" w:rsidR="00FA24F2" w:rsidRDefault="00FA24F2" w:rsidP="00FA24F2">
      <w:pPr>
        <w:spacing w:after="0"/>
        <w:ind w:left="720" w:hanging="720"/>
      </w:pPr>
      <w:r>
        <w:t xml:space="preserve">  beta2 = 0.5,</w:t>
      </w:r>
      <w:r>
        <w:t xml:space="preserve"> (0.05, 1.0)</w:t>
      </w:r>
    </w:p>
    <w:p w14:paraId="4CB16C61" w14:textId="082EB9A0" w:rsidR="00FA24F2" w:rsidRDefault="00FA24F2" w:rsidP="00FA24F2">
      <w:pPr>
        <w:spacing w:after="0"/>
        <w:ind w:left="720" w:hanging="720"/>
      </w:pPr>
      <w:r>
        <w:t xml:space="preserve">  kappa = 5.0,</w:t>
      </w:r>
      <w:r>
        <w:t xml:space="preserve"> (0.5, 25.0)</w:t>
      </w:r>
    </w:p>
    <w:p w14:paraId="4D979483" w14:textId="706F656E" w:rsidR="00FA24F2" w:rsidRDefault="00FA24F2" w:rsidP="00FA24F2">
      <w:pPr>
        <w:spacing w:after="0"/>
        <w:ind w:left="720" w:hanging="720"/>
      </w:pPr>
      <w:r>
        <w:t xml:space="preserve">  a = 2.0,</w:t>
      </w:r>
      <w:r>
        <w:t xml:space="preserve"> (0.1, 15.0)</w:t>
      </w:r>
    </w:p>
    <w:p w14:paraId="4B29462C" w14:textId="0F4ECBC0" w:rsidR="00FA24F2" w:rsidRDefault="00FA24F2" w:rsidP="00FA24F2">
      <w:pPr>
        <w:spacing w:after="0"/>
        <w:ind w:left="720" w:hanging="720"/>
      </w:pPr>
      <w:r>
        <w:t xml:space="preserve">  ter = 0.2,</w:t>
      </w:r>
      <w:r>
        <w:t xml:space="preserve"> (0.001, 0.8)</w:t>
      </w:r>
    </w:p>
    <w:p w14:paraId="0975E4FF" w14:textId="45D67D83" w:rsidR="00FA24F2" w:rsidRDefault="00FA24F2" w:rsidP="00FA24F2">
      <w:pPr>
        <w:spacing w:after="0"/>
        <w:ind w:left="720" w:hanging="720"/>
      </w:pPr>
      <w:r>
        <w:t xml:space="preserve">  eta1 = 1.0,</w:t>
      </w:r>
      <w:r>
        <w:t xml:space="preserve"> (0.1, 10.0)</w:t>
      </w:r>
    </w:p>
    <w:p w14:paraId="0ADECA67" w14:textId="52A29917" w:rsidR="00FA24F2" w:rsidRDefault="00FA24F2" w:rsidP="00FA24F2">
      <w:pPr>
        <w:spacing w:after="0"/>
        <w:ind w:left="720" w:hanging="720"/>
      </w:pPr>
      <w:r>
        <w:t xml:space="preserve">  eta2 = 1e-6,</w:t>
      </w:r>
      <w:r>
        <w:t xml:space="preserve"> (1e-6, 0.001)</w:t>
      </w:r>
    </w:p>
    <w:p w14:paraId="3BB0429B" w14:textId="51FBBC1D" w:rsidR="00AB285E" w:rsidRDefault="00FA24F2" w:rsidP="00FA24F2">
      <w:pPr>
        <w:spacing w:after="0"/>
        <w:ind w:left="720" w:hanging="720"/>
      </w:pPr>
      <w:r>
        <w:t xml:space="preserve">  st = 0.2</w:t>
      </w:r>
      <w:r>
        <w:t xml:space="preserve"> (0, 0.4)</w:t>
      </w:r>
    </w:p>
    <w:tbl>
      <w:tblPr>
        <w:tblpPr w:leftFromText="180" w:rightFromText="180" w:vertAnchor="text" w:horzAnchor="margin" w:tblpY="433"/>
        <w:tblW w:w="9852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138"/>
        <w:gridCol w:w="1232"/>
        <w:gridCol w:w="838"/>
        <w:gridCol w:w="838"/>
        <w:gridCol w:w="1035"/>
        <w:gridCol w:w="990"/>
        <w:gridCol w:w="816"/>
        <w:gridCol w:w="680"/>
        <w:gridCol w:w="688"/>
      </w:tblGrid>
      <w:tr w:rsidR="00192ADC" w:rsidRPr="00192ADC" w14:paraId="3FF5B60C" w14:textId="77777777" w:rsidTr="00192ADC">
        <w:trPr>
          <w:tblHeader/>
          <w:tblCellSpacing w:w="0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911E7DB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uid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EF8B891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cond_label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6CD5DD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alphaEst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F956EF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beta1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2CF21F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beta2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F56128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Vnorm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410FE0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Kappa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AED8B7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60B131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Ter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1E742A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eta1</w:t>
            </w:r>
          </w:p>
        </w:tc>
      </w:tr>
      <w:tr w:rsidR="00192ADC" w:rsidRPr="00192ADC" w14:paraId="36BB21D0" w14:textId="77777777" w:rsidTr="00192ADC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55C3F9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AQ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4C0A97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set2_baseline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3F023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45F7F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477B3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4F438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6.54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DD60C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18.79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D5FBD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10.34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2A7F1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5B042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0.87</w:t>
            </w:r>
          </w:p>
        </w:tc>
      </w:tr>
      <w:tr w:rsidR="00192ADC" w:rsidRPr="00192ADC" w14:paraId="7B191F55" w14:textId="77777777" w:rsidTr="00192ADC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0CF3A4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AQ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EBB491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7AFE4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7A07A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84FA1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7B55C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6.56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9715F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13.67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31F6F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10.34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DBA2D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03E94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0.87</w:t>
            </w:r>
          </w:p>
        </w:tc>
      </w:tr>
      <w:tr w:rsidR="00192ADC" w:rsidRPr="00192ADC" w14:paraId="71D80DA0" w14:textId="77777777" w:rsidTr="00192ADC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D3F838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AQ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E624E2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set4_R_cue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21AFD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63BEB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987D2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06E33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6.54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4793D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18.79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FF774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10.34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90708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38F33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0.87</w:t>
            </w:r>
          </w:p>
        </w:tc>
      </w:tr>
      <w:tr w:rsidR="00192ADC" w:rsidRPr="00192ADC" w14:paraId="7CEDD2D1" w14:textId="77777777" w:rsidTr="00192ADC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8FA23F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AQ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500CC1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set4_NR_cue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05EEA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A057E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59025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BBEA7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6.54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1EF69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18.79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E7593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10.34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55B88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957D1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0.87</w:t>
            </w:r>
          </w:p>
        </w:tc>
      </w:tr>
      <w:tr w:rsidR="00192ADC" w:rsidRPr="00192ADC" w14:paraId="0BA7207E" w14:textId="77777777" w:rsidTr="00192ADC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BDA3D8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AQ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438256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EC1A8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C2552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48B3A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20B27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6.52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6B137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6.48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D6715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10.34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C781A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C5DC7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0.87</w:t>
            </w:r>
          </w:p>
        </w:tc>
      </w:tr>
      <w:tr w:rsidR="00192ADC" w:rsidRPr="00192ADC" w14:paraId="2C14C7E7" w14:textId="77777777" w:rsidTr="00192ADC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9626CA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AQ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5AE2E3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set6_R_cue_ci2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BEC73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EDCEB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2029B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EDD05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6.54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5D5DA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18.79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DFED8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10.34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A702B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1F2D2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0.87</w:t>
            </w:r>
          </w:p>
        </w:tc>
      </w:tr>
      <w:tr w:rsidR="00192ADC" w:rsidRPr="00192ADC" w14:paraId="7CE6861C" w14:textId="77777777" w:rsidTr="00192ADC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45B75E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AQ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9871CE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set6_NR_cue_ci2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52D1D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47FAA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675CD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62791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6.54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CC432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18.79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38A97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10.34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CA684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0FB6D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0.87</w:t>
            </w:r>
          </w:p>
        </w:tc>
      </w:tr>
      <w:tr w:rsidR="00192ADC" w:rsidRPr="00192ADC" w14:paraId="2CE66230" w14:textId="77777777" w:rsidTr="00192ADC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B3D3DD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AQ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D38A25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set6_R_cue_ci4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67848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534B9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889E7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33888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6.56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0897D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13.67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B5672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10.34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41F89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E9802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0.87</w:t>
            </w:r>
          </w:p>
        </w:tc>
      </w:tr>
      <w:tr w:rsidR="00192ADC" w:rsidRPr="00192ADC" w14:paraId="37EABF71" w14:textId="77777777" w:rsidTr="00192ADC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51953F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AQ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D74224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set6_NR_cue_ci4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11380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9EE29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67C5B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182DD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6.56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A31AF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13.67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4F819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10.34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2AD59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51F9D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0.87</w:t>
            </w:r>
          </w:p>
        </w:tc>
      </w:tr>
    </w:tbl>
    <w:p w14:paraId="0C52E739" w14:textId="42A73279" w:rsidR="00FF626A" w:rsidRDefault="00192ADC" w:rsidP="00140635">
      <w:pPr>
        <w:spacing w:after="0"/>
        <w:ind w:left="720" w:hanging="720"/>
      </w:pPr>
      <w:r>
        <w:t xml:space="preserve"> </w:t>
      </w:r>
      <w:r w:rsidR="00140635">
        <w:t xml:space="preserve">Using </w:t>
      </w:r>
      <w:r w:rsidR="00140635" w:rsidRPr="00140635">
        <w:t>L-BFGS-B</w:t>
      </w:r>
      <w:r w:rsidR="00140635">
        <w:t>:</w:t>
      </w:r>
      <w:r w:rsidR="00140635" w:rsidRPr="00140635">
        <w:t xml:space="preserve"> gradient-based numerical optimizer for problems with box constraints.</w:t>
      </w:r>
    </w:p>
    <w:p w14:paraId="59B06F8A" w14:textId="77777777" w:rsidR="00192ADC" w:rsidRPr="00192ADC" w:rsidRDefault="00192ADC" w:rsidP="00192ADC">
      <w:pPr>
        <w:spacing w:after="0" w:line="240" w:lineRule="auto"/>
        <w:ind w:firstLine="0"/>
        <w:rPr>
          <w:rFonts w:eastAsia="Times New Roman"/>
          <w:szCs w:val="24"/>
          <w:lang w:val="en-AU" w:eastAsia="zh-CN"/>
        </w:rPr>
      </w:pPr>
    </w:p>
    <w:p w14:paraId="7D43F77F" w14:textId="77777777" w:rsidR="00FA24F2" w:rsidRDefault="00FA24F2" w:rsidP="00FF626A">
      <w:pPr>
        <w:spacing w:after="0"/>
        <w:ind w:firstLine="0"/>
      </w:pPr>
    </w:p>
    <w:p w14:paraId="3C7BD5BA" w14:textId="77777777" w:rsidR="00192ADC" w:rsidRPr="00192ADC" w:rsidRDefault="00192ADC" w:rsidP="00192ADC">
      <w:pPr>
        <w:spacing w:after="0" w:line="240" w:lineRule="auto"/>
        <w:ind w:firstLine="0"/>
        <w:rPr>
          <w:rFonts w:eastAsia="Times New Roman"/>
          <w:szCs w:val="24"/>
          <w:lang w:val="en-AU" w:eastAsia="zh-CN"/>
        </w:rPr>
      </w:pPr>
    </w:p>
    <w:p w14:paraId="52A1ED41" w14:textId="77777777" w:rsidR="00FF626A" w:rsidRDefault="00FF626A" w:rsidP="00FF626A">
      <w:pPr>
        <w:spacing w:after="0"/>
        <w:ind w:firstLine="0"/>
      </w:pPr>
    </w:p>
    <w:p w14:paraId="1000DF7A" w14:textId="77777777" w:rsidR="00FF626A" w:rsidRDefault="00FF626A" w:rsidP="00FF626A">
      <w:pPr>
        <w:spacing w:after="0"/>
        <w:ind w:firstLine="0"/>
      </w:pPr>
    </w:p>
    <w:tbl>
      <w:tblPr>
        <w:tblW w:w="9852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2149"/>
        <w:gridCol w:w="1239"/>
        <w:gridCol w:w="843"/>
        <w:gridCol w:w="843"/>
        <w:gridCol w:w="979"/>
        <w:gridCol w:w="935"/>
        <w:gridCol w:w="820"/>
        <w:gridCol w:w="683"/>
        <w:gridCol w:w="691"/>
      </w:tblGrid>
      <w:tr w:rsidR="00192ADC" w:rsidRPr="00192ADC" w14:paraId="66065ED3" w14:textId="77777777">
        <w:trPr>
          <w:tblHeader/>
          <w:tblCellSpacing w:w="0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0C4985C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lastRenderedPageBreak/>
              <w:t>uid</w:t>
            </w:r>
            <w:proofErr w:type="spellEnd"/>
          </w:p>
          <w:p w14:paraId="3115B62C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8FA8B08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cond_label</w:t>
            </w:r>
            <w:proofErr w:type="spellEnd"/>
          </w:p>
          <w:p w14:paraId="2EB46B9A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A90C78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alphaEst</w:t>
            </w:r>
            <w:proofErr w:type="spellEnd"/>
          </w:p>
          <w:p w14:paraId="7F43D5B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86BC75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beta1</w:t>
            </w:r>
          </w:p>
          <w:p w14:paraId="09CB556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89859D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beta2</w:t>
            </w:r>
          </w:p>
          <w:p w14:paraId="67BB458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6671D4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vnorm</w:t>
            </w:r>
            <w:proofErr w:type="spellEnd"/>
          </w:p>
          <w:p w14:paraId="0CDA8FA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7C593E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kappa</w:t>
            </w:r>
          </w:p>
          <w:p w14:paraId="31C781B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DC76AC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a</w:t>
            </w:r>
          </w:p>
          <w:p w14:paraId="7657F0F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6C5098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ter</w:t>
            </w:r>
          </w:p>
          <w:p w14:paraId="700C58C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4B70CC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eta1</w:t>
            </w:r>
          </w:p>
          <w:p w14:paraId="1D73295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</w:tr>
      <w:tr w:rsidR="00192ADC" w:rsidRPr="00192ADC" w14:paraId="27FF4575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70AB88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ES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7142F2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set2_baseline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21FCC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19.11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EB475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1CC7C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28B16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14.43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297D6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15.67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BD985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13.52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8AF27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0.25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85830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2.49</w:t>
            </w:r>
          </w:p>
        </w:tc>
      </w:tr>
      <w:tr w:rsidR="00192ADC" w:rsidRPr="00192ADC" w14:paraId="5C16FCBA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1864A9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ES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DA61FD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EE026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19.11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DED49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8DFD3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3823D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9.91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C2AD9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9.85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8966B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13.52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0359E6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0A597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2.49</w:t>
            </w:r>
          </w:p>
        </w:tc>
      </w:tr>
      <w:tr w:rsidR="00192ADC" w:rsidRPr="00192ADC" w14:paraId="1FE9E4A9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EA44E2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ES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617FB9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set4_R_cue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6DAC2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19.11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724D1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04BEB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15CF1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14.43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B5B5C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15.67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0BCE7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13.52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FC7B0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0.25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08A68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2.49</w:t>
            </w:r>
          </w:p>
        </w:tc>
      </w:tr>
      <w:tr w:rsidR="00192ADC" w:rsidRPr="00192ADC" w14:paraId="55B24C75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F5E9C7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ES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1674F2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set4_NR_cue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91594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19.11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1AF24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CC6BF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5615E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14.43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941E5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15.67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5C78A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13.52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8E377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0.25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F406B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2.49</w:t>
            </w:r>
          </w:p>
        </w:tc>
      </w:tr>
      <w:tr w:rsidR="00192ADC" w:rsidRPr="00192ADC" w14:paraId="3AC8F481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2C0443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ES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AC5D6D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88E55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19.11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D2B35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E36D2B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3DB21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14.17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E5B68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6.15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98CBB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13.52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CB620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0.29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7D664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2.49</w:t>
            </w:r>
          </w:p>
        </w:tc>
      </w:tr>
      <w:tr w:rsidR="00192ADC" w:rsidRPr="00192ADC" w14:paraId="189339BE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58BC60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ES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3F7B9A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set6_R_cue_ci2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759CC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19.11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0C9CB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E40BB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A1539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14.43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110DA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15.67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4620F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13.52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6BF81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0.25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18E84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2.49</w:t>
            </w:r>
          </w:p>
        </w:tc>
      </w:tr>
      <w:tr w:rsidR="00192ADC" w:rsidRPr="00192ADC" w14:paraId="7AE87E6C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1AFAF9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ES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1B1134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set6_NR_cue_ci2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6FBD3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19.11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BA280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9EF1A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A994B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14.43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BA424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15.67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8CD6C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13.52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17C93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0.25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8E01D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2.49</w:t>
            </w:r>
          </w:p>
        </w:tc>
      </w:tr>
      <w:tr w:rsidR="00192ADC" w:rsidRPr="00192ADC" w14:paraId="63AC7388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46EACC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ES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AA6DCC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set6_R_cue_ci4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43153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19.11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9173E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17990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56083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9.91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86170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9.85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2F04D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13.52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DAACD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26698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2.49</w:t>
            </w:r>
          </w:p>
        </w:tc>
      </w:tr>
      <w:tr w:rsidR="00192ADC" w:rsidRPr="00192ADC" w14:paraId="39A9B857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D9076A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ES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FE53A3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set6_NR_cue_ci4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DB5DC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19.11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AA1CD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20899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0.94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4B55E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9.91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2A3B2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9.85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2B492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13.52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A1AFF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E9428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2.49</w:t>
            </w:r>
          </w:p>
        </w:tc>
      </w:tr>
    </w:tbl>
    <w:p w14:paraId="3F11C6A6" w14:textId="77777777" w:rsidR="00192ADC" w:rsidRPr="00192ADC" w:rsidRDefault="00192ADC" w:rsidP="00192ADC">
      <w:pPr>
        <w:spacing w:after="0" w:line="240" w:lineRule="auto"/>
        <w:ind w:firstLine="0"/>
        <w:rPr>
          <w:rFonts w:eastAsia="Times New Roman"/>
          <w:szCs w:val="24"/>
          <w:lang w:val="en-AU" w:eastAsia="zh-CN"/>
        </w:rPr>
      </w:pPr>
    </w:p>
    <w:p w14:paraId="45E185B3" w14:textId="77777777" w:rsidR="00FF626A" w:rsidRDefault="00FF626A" w:rsidP="00FF626A">
      <w:pPr>
        <w:spacing w:after="0" w:line="240" w:lineRule="auto"/>
        <w:ind w:firstLine="0"/>
        <w:rPr>
          <w:rFonts w:eastAsia="Times New Roman"/>
          <w:szCs w:val="24"/>
          <w:lang w:val="en-AU" w:eastAsia="zh-CN"/>
        </w:rPr>
      </w:pPr>
    </w:p>
    <w:tbl>
      <w:tblPr>
        <w:tblW w:w="9852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2179"/>
        <w:gridCol w:w="1256"/>
        <w:gridCol w:w="854"/>
        <w:gridCol w:w="854"/>
        <w:gridCol w:w="993"/>
        <w:gridCol w:w="948"/>
        <w:gridCol w:w="693"/>
        <w:gridCol w:w="693"/>
        <w:gridCol w:w="701"/>
      </w:tblGrid>
      <w:tr w:rsidR="00192ADC" w:rsidRPr="00192ADC" w14:paraId="6E12D4E3" w14:textId="77777777">
        <w:trPr>
          <w:tblHeader/>
          <w:tblCellSpacing w:w="0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F55CE10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uid</w:t>
            </w:r>
            <w:proofErr w:type="spellEnd"/>
          </w:p>
          <w:p w14:paraId="49CF386B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DB43D69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cond_label</w:t>
            </w:r>
            <w:proofErr w:type="spellEnd"/>
          </w:p>
          <w:p w14:paraId="76A4A521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55FE7D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alphaEst</w:t>
            </w:r>
            <w:proofErr w:type="spellEnd"/>
          </w:p>
          <w:p w14:paraId="6B4DD88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478A07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beta1</w:t>
            </w:r>
          </w:p>
          <w:p w14:paraId="42AFCA0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CE5F9C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beta2</w:t>
            </w:r>
          </w:p>
          <w:p w14:paraId="4DAC50F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6A9D49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vnorm</w:t>
            </w:r>
            <w:proofErr w:type="spellEnd"/>
          </w:p>
          <w:p w14:paraId="1C4D70A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1E8BC8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kappa</w:t>
            </w:r>
          </w:p>
          <w:p w14:paraId="3895171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AA32F2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a</w:t>
            </w:r>
          </w:p>
          <w:p w14:paraId="71550A0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66E184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ter</w:t>
            </w:r>
          </w:p>
          <w:p w14:paraId="28A6AAD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CF40F4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eta1</w:t>
            </w:r>
          </w:p>
          <w:p w14:paraId="59FA301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</w:tr>
      <w:tr w:rsidR="00192ADC" w:rsidRPr="00192ADC" w14:paraId="3A5E16A5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7E0B10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HC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7B55BA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set2_baseline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94B68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2A6F5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FD6B5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0AC3B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8.51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0218C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15.96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7E062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BDE66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0.16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3D8D2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1.67</w:t>
            </w:r>
          </w:p>
        </w:tc>
      </w:tr>
      <w:tr w:rsidR="00192ADC" w:rsidRPr="00192ADC" w14:paraId="622ED465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979839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HC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B7AC35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563D8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8245F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C224B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07451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9.08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F3521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11.17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9FF23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1B65D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0.24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1DF43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1.67</w:t>
            </w:r>
          </w:p>
        </w:tc>
      </w:tr>
      <w:tr w:rsidR="00192ADC" w:rsidRPr="00192ADC" w14:paraId="7C559EC4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970E8B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HC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15BAE4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set4_R_cue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AFB93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61142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4FC7B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AE326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8.51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D0F26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15.96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F0813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98B62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0.16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90B3F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1.67</w:t>
            </w:r>
          </w:p>
        </w:tc>
      </w:tr>
      <w:tr w:rsidR="00192ADC" w:rsidRPr="00192ADC" w14:paraId="53D1F099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B8B0CC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HC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637C04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set4_NR_cue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9993A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C30ED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1C3FE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CBF11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8.51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ED8C8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15.96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33CF5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A6D37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0.16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0C3EC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1.67</w:t>
            </w:r>
          </w:p>
        </w:tc>
      </w:tr>
      <w:tr w:rsidR="00192ADC" w:rsidRPr="00192ADC" w14:paraId="180A6CC4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080B47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HC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A579A3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3829B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A4767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60B2A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B2963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7.84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38DAB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8.87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2BCDE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865FC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0.22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14EE6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1.67</w:t>
            </w:r>
          </w:p>
        </w:tc>
      </w:tr>
      <w:tr w:rsidR="00192ADC" w:rsidRPr="00192ADC" w14:paraId="7C404393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FB4709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HC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E10813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set6_R_cue_ci2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FF98A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8FC05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D1BD1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50EBA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8.51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6C877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15.96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966D8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F4807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0.16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F1972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1.67</w:t>
            </w:r>
          </w:p>
        </w:tc>
      </w:tr>
      <w:tr w:rsidR="00192ADC" w:rsidRPr="00192ADC" w14:paraId="05DD812F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6D5623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HC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8E6099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set6_NR_cue_ci2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1C85E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4AC5B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8FD78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4CD61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8.51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BD640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15.96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B250C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D0E69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0.16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12AE69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1.67</w:t>
            </w:r>
          </w:p>
        </w:tc>
      </w:tr>
      <w:tr w:rsidR="00192ADC" w:rsidRPr="00192ADC" w14:paraId="3DA4C89D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B19662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HC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E2EAD1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set6_R_cue_ci4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573D2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D0CF5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AFFB5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4A79F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9.08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36FE6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11.17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CBB72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3E09F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0.24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1033E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1.67</w:t>
            </w:r>
          </w:p>
        </w:tc>
      </w:tr>
      <w:tr w:rsidR="00192ADC" w:rsidRPr="00192ADC" w14:paraId="1F130DE9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B10DBE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HC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6922A5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set6_NR_cue_ci4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62C7B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30.00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94A50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8BC67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48F98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9.08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98878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11.17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9432B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69725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0.24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5341E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1.67</w:t>
            </w:r>
          </w:p>
        </w:tc>
      </w:tr>
    </w:tbl>
    <w:p w14:paraId="39096DD3" w14:textId="77777777" w:rsidR="00192ADC" w:rsidRPr="00192ADC" w:rsidRDefault="00192ADC" w:rsidP="00192ADC">
      <w:pPr>
        <w:spacing w:after="0" w:line="240" w:lineRule="auto"/>
        <w:ind w:firstLine="0"/>
        <w:rPr>
          <w:rFonts w:eastAsia="Times New Roman"/>
          <w:szCs w:val="24"/>
          <w:lang w:val="en-AU" w:eastAsia="zh-CN"/>
        </w:rPr>
      </w:pPr>
    </w:p>
    <w:p w14:paraId="19735B32" w14:textId="77777777" w:rsidR="00192ADC" w:rsidRDefault="00192ADC" w:rsidP="00FF626A">
      <w:pPr>
        <w:spacing w:after="0" w:line="240" w:lineRule="auto"/>
        <w:ind w:firstLine="0"/>
        <w:rPr>
          <w:rFonts w:eastAsia="Times New Roman"/>
          <w:szCs w:val="24"/>
          <w:lang w:val="en-AU" w:eastAsia="zh-CN"/>
        </w:rPr>
      </w:pPr>
    </w:p>
    <w:tbl>
      <w:tblPr>
        <w:tblW w:w="9852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2179"/>
        <w:gridCol w:w="1256"/>
        <w:gridCol w:w="854"/>
        <w:gridCol w:w="854"/>
        <w:gridCol w:w="993"/>
        <w:gridCol w:w="948"/>
        <w:gridCol w:w="693"/>
        <w:gridCol w:w="693"/>
        <w:gridCol w:w="701"/>
      </w:tblGrid>
      <w:tr w:rsidR="00192ADC" w:rsidRPr="00192ADC" w14:paraId="5CDEE54F" w14:textId="77777777">
        <w:trPr>
          <w:tblHeader/>
          <w:tblCellSpacing w:w="0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E39E3D8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uid</w:t>
            </w:r>
            <w:proofErr w:type="spellEnd"/>
          </w:p>
          <w:p w14:paraId="6DE6AAF6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53982DF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cond_label</w:t>
            </w:r>
            <w:proofErr w:type="spellEnd"/>
          </w:p>
          <w:p w14:paraId="4A5E873E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777346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alphaEst</w:t>
            </w:r>
            <w:proofErr w:type="spellEnd"/>
          </w:p>
          <w:p w14:paraId="23216BC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4311C9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beta1</w:t>
            </w:r>
          </w:p>
          <w:p w14:paraId="7B21CE0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AE8C25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beta2</w:t>
            </w:r>
          </w:p>
          <w:p w14:paraId="2E749CD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AB182A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vnorm</w:t>
            </w:r>
            <w:proofErr w:type="spellEnd"/>
          </w:p>
          <w:p w14:paraId="16EF04E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6A9B2A5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kappa</w:t>
            </w:r>
          </w:p>
          <w:p w14:paraId="5DB530F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B234A6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a</w:t>
            </w:r>
          </w:p>
          <w:p w14:paraId="63E9CB0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B1F7AB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ter</w:t>
            </w:r>
          </w:p>
          <w:p w14:paraId="21B3221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02F5F8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eta1</w:t>
            </w:r>
          </w:p>
          <w:p w14:paraId="6470F7C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</w:tr>
      <w:tr w:rsidR="00192ADC" w:rsidRPr="00192ADC" w14:paraId="0D659E45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0FFB3C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PG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263071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set2_baseline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1D64C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26.60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B0C8C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13CFB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1378C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6.94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0CCB4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22.83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DF0EA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8.16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40F3E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DAC93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1.12</w:t>
            </w:r>
          </w:p>
        </w:tc>
      </w:tr>
      <w:tr w:rsidR="00192ADC" w:rsidRPr="00192ADC" w14:paraId="1EFFD9C5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757065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PG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65966D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48B53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26.60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5D65E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1B6E7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68B3E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6.71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C9758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15.54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AE025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8.16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9CEF6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99A29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1.12</w:t>
            </w:r>
          </w:p>
        </w:tc>
      </w:tr>
      <w:tr w:rsidR="00192ADC" w:rsidRPr="00192ADC" w14:paraId="04590AB5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521CA7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PG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221473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set4_R_cue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775B3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26.60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F2315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5C3FB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04DFD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6.94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0B1F5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22.83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BDC18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8.16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B5C34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11BBA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1.12</w:t>
            </w:r>
          </w:p>
        </w:tc>
      </w:tr>
      <w:tr w:rsidR="00192ADC" w:rsidRPr="00192ADC" w14:paraId="0ECB9B7C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FC70BB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PG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7DB1DD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set4_NR_cue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1D55C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26.60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6FD1A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CB269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948C2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6.94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D0B1F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22.83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47503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8.16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EDDADA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5B4DF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1.12</w:t>
            </w:r>
          </w:p>
        </w:tc>
      </w:tr>
      <w:tr w:rsidR="00192ADC" w:rsidRPr="00192ADC" w14:paraId="335B523C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189CD8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PG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F45D82C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82D15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26.60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A51F9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BAA84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D7326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6.82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B5FF4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5.91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0FEAF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8.16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B4DB5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4F96D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1.12</w:t>
            </w:r>
          </w:p>
        </w:tc>
      </w:tr>
      <w:tr w:rsidR="00192ADC" w:rsidRPr="00192ADC" w14:paraId="1DC25F02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6E993E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PG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F9CA60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set6_R_cue_ci2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D5791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26.60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93A51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30A07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88076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6.94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902FD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22.83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89156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8.16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066A9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33940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1.12</w:t>
            </w:r>
          </w:p>
        </w:tc>
      </w:tr>
      <w:tr w:rsidR="00192ADC" w:rsidRPr="00192ADC" w14:paraId="2A0F8C58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C38560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PG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E08FD1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set6_NR_cue_ci2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F9F38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26.60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00817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74BDD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FA4306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6.94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E2DCC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22.83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3D937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8.16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4E304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9E6ED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1.12</w:t>
            </w:r>
          </w:p>
        </w:tc>
      </w:tr>
      <w:tr w:rsidR="00192ADC" w:rsidRPr="00192ADC" w14:paraId="6EC9D35F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87DC11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PG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1258AF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set6_R_cue_ci4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EE1099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26.60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3AB64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6FD7B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B3BFC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6.71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D2156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15.54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8B186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8.16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3358E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E6153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1.12</w:t>
            </w:r>
          </w:p>
        </w:tc>
      </w:tr>
      <w:tr w:rsidR="00192ADC" w:rsidRPr="00192ADC" w14:paraId="60C46B7E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BEDA46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PG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C88585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set6_NR_cue_ci4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B7343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26.60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5A968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4D27C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FD129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6.71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BEA48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15.54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BBF84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8.16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300BE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0.01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45E73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1.12</w:t>
            </w:r>
          </w:p>
        </w:tc>
      </w:tr>
    </w:tbl>
    <w:p w14:paraId="6A5CAF4A" w14:textId="77777777" w:rsidR="00192ADC" w:rsidRPr="00192ADC" w:rsidRDefault="00192ADC" w:rsidP="00192ADC">
      <w:pPr>
        <w:spacing w:after="0" w:line="240" w:lineRule="auto"/>
        <w:ind w:firstLine="0"/>
        <w:rPr>
          <w:rFonts w:eastAsia="Times New Roman"/>
          <w:szCs w:val="24"/>
          <w:lang w:val="en-AU" w:eastAsia="zh-CN"/>
        </w:rPr>
      </w:pPr>
    </w:p>
    <w:p w14:paraId="0F27B3BE" w14:textId="77777777" w:rsidR="00192ADC" w:rsidRDefault="00192ADC" w:rsidP="00FF626A">
      <w:pPr>
        <w:spacing w:after="0" w:line="240" w:lineRule="auto"/>
        <w:ind w:firstLine="0"/>
        <w:rPr>
          <w:rFonts w:eastAsia="Times New Roman"/>
          <w:szCs w:val="24"/>
          <w:lang w:val="en-AU" w:eastAsia="zh-CN"/>
        </w:rPr>
      </w:pPr>
    </w:p>
    <w:tbl>
      <w:tblPr>
        <w:tblW w:w="9852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2179"/>
        <w:gridCol w:w="1256"/>
        <w:gridCol w:w="854"/>
        <w:gridCol w:w="854"/>
        <w:gridCol w:w="993"/>
        <w:gridCol w:w="948"/>
        <w:gridCol w:w="693"/>
        <w:gridCol w:w="693"/>
        <w:gridCol w:w="701"/>
      </w:tblGrid>
      <w:tr w:rsidR="00192ADC" w:rsidRPr="00192ADC" w14:paraId="2F7B7653" w14:textId="77777777">
        <w:trPr>
          <w:tblHeader/>
          <w:tblCellSpacing w:w="0" w:type="dxa"/>
        </w:trPr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5C92DCD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lastRenderedPageBreak/>
              <w:t>uid</w:t>
            </w:r>
            <w:proofErr w:type="spellEnd"/>
          </w:p>
          <w:p w14:paraId="61EEC41F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FE6D160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cond_label</w:t>
            </w:r>
            <w:proofErr w:type="spellEnd"/>
          </w:p>
          <w:p w14:paraId="74FB09DE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&lt;chr&gt;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DB67A1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alphaEst</w:t>
            </w:r>
            <w:proofErr w:type="spellEnd"/>
          </w:p>
          <w:p w14:paraId="3C779D1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53D2BDD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beta1</w:t>
            </w:r>
          </w:p>
          <w:p w14:paraId="56CADC2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F6D346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beta2</w:t>
            </w:r>
          </w:p>
          <w:p w14:paraId="5B7FA0D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A4A410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proofErr w:type="spellStart"/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vnorm</w:t>
            </w:r>
            <w:proofErr w:type="spellEnd"/>
          </w:p>
          <w:p w14:paraId="1DACA89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3CC91E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kappa</w:t>
            </w:r>
          </w:p>
          <w:p w14:paraId="5A063E1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C888C7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a</w:t>
            </w:r>
          </w:p>
          <w:p w14:paraId="5D80723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23AB67E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ter</w:t>
            </w:r>
          </w:p>
          <w:p w14:paraId="01BEB9C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noWrap/>
            <w:tcMar>
              <w:top w:w="0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CEACAF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b/>
                <w:bCs/>
                <w:szCs w:val="24"/>
                <w:lang w:val="en-AU" w:eastAsia="zh-CN"/>
              </w:rPr>
              <w:t>eta1</w:t>
            </w:r>
          </w:p>
          <w:p w14:paraId="2679F36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 w:val="17"/>
                <w:szCs w:val="17"/>
                <w:lang w:val="en-AU" w:eastAsia="zh-CN"/>
              </w:rPr>
            </w:pPr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&lt;</w:t>
            </w:r>
            <w:proofErr w:type="spellStart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dbl</w:t>
            </w:r>
            <w:proofErr w:type="spellEnd"/>
            <w:r w:rsidRPr="00192ADC">
              <w:rPr>
                <w:rFonts w:eastAsia="Times New Roman"/>
                <w:sz w:val="17"/>
                <w:szCs w:val="17"/>
                <w:lang w:val="en-AU" w:eastAsia="zh-CN"/>
              </w:rPr>
              <w:t>&gt;</w:t>
            </w:r>
          </w:p>
        </w:tc>
      </w:tr>
      <w:tr w:rsidR="00192ADC" w:rsidRPr="00192ADC" w14:paraId="38D30C84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E77166C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YL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A3FB46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set2_baseline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EB79F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24.38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B1FC0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1DDF0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02398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6.42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66DBE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20.67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0EBBD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7.44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48938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51526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0.63</w:t>
            </w:r>
          </w:p>
        </w:tc>
      </w:tr>
      <w:tr w:rsidR="00192ADC" w:rsidRPr="00192ADC" w14:paraId="277BB53A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93E84A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YL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432B89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E9F9A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24.38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1ADE5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D1BB86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13FBC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AF54B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6.26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52C72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7.44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AE093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0.03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A36C3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0.63</w:t>
            </w:r>
          </w:p>
        </w:tc>
      </w:tr>
      <w:tr w:rsidR="00192ADC" w:rsidRPr="00192ADC" w14:paraId="36142E85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E448D6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YL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CB209F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set4_R_cue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AF364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24.38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C2E6D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1E88C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72A08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6.42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85FBB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20.67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177C8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7.44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11B62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854E29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0.63</w:t>
            </w:r>
          </w:p>
        </w:tc>
      </w:tr>
      <w:tr w:rsidR="00192ADC" w:rsidRPr="00192ADC" w14:paraId="789C3622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4983ED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YL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56EC40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set4_NR_cue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B1FBD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24.38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1811F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7743C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6FB82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6.42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F7A27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20.67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21100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7.44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70404C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5F6B1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0.63</w:t>
            </w:r>
          </w:p>
        </w:tc>
      </w:tr>
      <w:tr w:rsidR="00192ADC" w:rsidRPr="00192ADC" w14:paraId="2DAF87E6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D59BF5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YL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CCC52B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set6_baseline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B4E12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24.38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2F846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F6D2A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FB76A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6.22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04C54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1.55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112D5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7.44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05B98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AA3B3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0.63</w:t>
            </w:r>
          </w:p>
        </w:tc>
      </w:tr>
      <w:tr w:rsidR="00192ADC" w:rsidRPr="00192ADC" w14:paraId="63800A0C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FD5C3E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YL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FC8A0A0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set6_R_cue_ci2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C6D56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24.38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F5512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37B16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9E24C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6.42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F57DA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20.67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E2FCB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7.44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069CA0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B3884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0.63</w:t>
            </w:r>
          </w:p>
        </w:tc>
      </w:tr>
      <w:tr w:rsidR="00192ADC" w:rsidRPr="00192ADC" w14:paraId="63EDCA08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0E4AAC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YL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5379EF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set6_NR_cue_ci2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798A4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24.38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BBD34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A5888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72E021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6.42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0D4A5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20.67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E9210E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7.44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A5D3D3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BC394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0.63</w:t>
            </w:r>
          </w:p>
        </w:tc>
      </w:tr>
      <w:tr w:rsidR="00192ADC" w:rsidRPr="00192ADC" w14:paraId="022E05C1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6C7710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YL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2078B4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set6_R_cue_ci4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C36DB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24.38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5463D7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86F39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3BC27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9F5A0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6.26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4E2E8A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7.44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5C362F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0.03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975895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0.63</w:t>
            </w:r>
          </w:p>
        </w:tc>
      </w:tr>
      <w:tr w:rsidR="00192ADC" w:rsidRPr="00192ADC" w14:paraId="4F9205E8" w14:textId="77777777">
        <w:trPr>
          <w:tblCellSpacing w:w="0" w:type="dxa"/>
        </w:trPr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9F6460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YL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DA979D" w14:textId="77777777" w:rsidR="00192ADC" w:rsidRPr="00192ADC" w:rsidRDefault="00192ADC" w:rsidP="00192ADC">
            <w:pPr>
              <w:spacing w:after="0" w:line="240" w:lineRule="auto"/>
              <w:ind w:firstLine="0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set6_NR_cue_ci4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F7194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24.38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90CDC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F33D644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1.00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AFA94B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6.05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FEA418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6.26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EA24AD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7.44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8DF9A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0.03</w:t>
            </w:r>
          </w:p>
        </w:tc>
        <w:tc>
          <w:tcPr>
            <w:tcW w:w="0" w:type="auto"/>
            <w:noWrap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AE8E32" w14:textId="77777777" w:rsidR="00192ADC" w:rsidRPr="00192ADC" w:rsidRDefault="00192ADC" w:rsidP="00192ADC">
            <w:pPr>
              <w:spacing w:after="0" w:line="240" w:lineRule="auto"/>
              <w:ind w:firstLine="0"/>
              <w:jc w:val="right"/>
              <w:rPr>
                <w:rFonts w:eastAsia="Times New Roman"/>
                <w:szCs w:val="24"/>
                <w:lang w:val="en-AU" w:eastAsia="zh-CN"/>
              </w:rPr>
            </w:pPr>
            <w:r w:rsidRPr="00192ADC">
              <w:rPr>
                <w:rFonts w:eastAsia="Times New Roman"/>
                <w:szCs w:val="24"/>
                <w:lang w:val="en-AU" w:eastAsia="zh-CN"/>
              </w:rPr>
              <w:t>0.63</w:t>
            </w:r>
          </w:p>
        </w:tc>
      </w:tr>
    </w:tbl>
    <w:p w14:paraId="2FF964C8" w14:textId="77777777" w:rsidR="00192ADC" w:rsidRPr="00192ADC" w:rsidRDefault="00192ADC" w:rsidP="00192ADC">
      <w:pPr>
        <w:spacing w:after="0" w:line="240" w:lineRule="auto"/>
        <w:ind w:firstLine="0"/>
        <w:rPr>
          <w:rFonts w:eastAsia="Times New Roman"/>
          <w:szCs w:val="24"/>
          <w:lang w:val="en-AU" w:eastAsia="zh-CN"/>
        </w:rPr>
      </w:pPr>
    </w:p>
    <w:p w14:paraId="2D0D9173" w14:textId="77777777" w:rsidR="00192ADC" w:rsidRDefault="00192ADC" w:rsidP="00FF626A">
      <w:pPr>
        <w:spacing w:after="0" w:line="240" w:lineRule="auto"/>
        <w:ind w:firstLine="0"/>
        <w:rPr>
          <w:rFonts w:eastAsia="Times New Roman"/>
          <w:szCs w:val="24"/>
          <w:lang w:val="en-AU" w:eastAsia="zh-CN"/>
        </w:rPr>
      </w:pPr>
    </w:p>
    <w:p w14:paraId="505EEED2" w14:textId="77777777" w:rsidR="00192ADC" w:rsidRPr="00FF626A" w:rsidRDefault="00192ADC" w:rsidP="00FF626A">
      <w:pPr>
        <w:spacing w:after="0" w:line="240" w:lineRule="auto"/>
        <w:ind w:firstLine="0"/>
        <w:rPr>
          <w:rFonts w:eastAsia="Times New Roman"/>
          <w:szCs w:val="24"/>
          <w:lang w:val="en-AU" w:eastAsia="zh-CN"/>
        </w:rPr>
      </w:pPr>
    </w:p>
    <w:p w14:paraId="23DE56D8" w14:textId="77777777" w:rsidR="00FF626A" w:rsidRPr="006309E6" w:rsidRDefault="00FF626A" w:rsidP="00FF626A">
      <w:pPr>
        <w:spacing w:after="0"/>
        <w:ind w:firstLine="0"/>
      </w:pPr>
    </w:p>
    <w:sectPr w:rsidR="00FF626A" w:rsidRPr="006309E6" w:rsidSect="00D50C5F">
      <w:headerReference w:type="default" r:id="rId6"/>
      <w:headerReference w:type="firs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2951E" w14:textId="77777777" w:rsidR="00B11CFB" w:rsidRDefault="00B11CFB" w:rsidP="00C4379C">
      <w:r>
        <w:separator/>
      </w:r>
    </w:p>
    <w:p w14:paraId="4B3F8A39" w14:textId="77777777" w:rsidR="00B11CFB" w:rsidRDefault="00B11CFB" w:rsidP="00C4379C"/>
  </w:endnote>
  <w:endnote w:type="continuationSeparator" w:id="0">
    <w:p w14:paraId="11148B17" w14:textId="77777777" w:rsidR="00B11CFB" w:rsidRDefault="00B11CFB" w:rsidP="00C4379C">
      <w:r>
        <w:continuationSeparator/>
      </w:r>
    </w:p>
    <w:p w14:paraId="5C289ACA" w14:textId="77777777" w:rsidR="00B11CFB" w:rsidRDefault="00B11CFB" w:rsidP="00C437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0B6C8" w14:textId="77777777" w:rsidR="00B11CFB" w:rsidRDefault="00B11CFB" w:rsidP="00C4379C">
      <w:r>
        <w:separator/>
      </w:r>
    </w:p>
    <w:p w14:paraId="5CE10446" w14:textId="77777777" w:rsidR="00B11CFB" w:rsidRDefault="00B11CFB" w:rsidP="00C4379C"/>
  </w:footnote>
  <w:footnote w:type="continuationSeparator" w:id="0">
    <w:p w14:paraId="76603697" w14:textId="77777777" w:rsidR="00B11CFB" w:rsidRDefault="00B11CFB" w:rsidP="00C4379C">
      <w:r>
        <w:continuationSeparator/>
      </w:r>
    </w:p>
    <w:p w14:paraId="641B4580" w14:textId="77777777" w:rsidR="00B11CFB" w:rsidRDefault="00B11CFB" w:rsidP="00C4379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80E3E" w14:textId="77777777" w:rsidR="00277946" w:rsidRDefault="00876BF1" w:rsidP="003E7C4B">
    <w:pPr>
      <w:pStyle w:val="Header"/>
      <w:tabs>
        <w:tab w:val="clear" w:pos="4680"/>
      </w:tabs>
      <w:ind w:firstLine="0"/>
    </w:pPr>
    <w:r w:rsidRPr="00876BF1">
      <w:tab/>
    </w:r>
    <w:sdt>
      <w:sdtPr>
        <w:id w:val="-100026297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876BF1">
          <w:fldChar w:fldCharType="begin"/>
        </w:r>
        <w:r w:rsidRPr="00876BF1">
          <w:instrText xml:space="preserve"> PAGE   \* MERGEFORMAT </w:instrText>
        </w:r>
        <w:r w:rsidRPr="00876BF1">
          <w:fldChar w:fldCharType="separate"/>
        </w:r>
        <w:r w:rsidR="00396021">
          <w:rPr>
            <w:noProof/>
          </w:rPr>
          <w:t>5</w:t>
        </w:r>
        <w:r w:rsidRPr="00876BF1">
          <w:rPr>
            <w:noProof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52243" w14:textId="77777777" w:rsidR="00277946" w:rsidRDefault="00277946" w:rsidP="005D1091">
    <w:pPr>
      <w:pStyle w:val="Header"/>
      <w:tabs>
        <w:tab w:val="clear" w:pos="4680"/>
      </w:tabs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B35"/>
    <w:rsid w:val="00014F15"/>
    <w:rsid w:val="000509A6"/>
    <w:rsid w:val="00140635"/>
    <w:rsid w:val="001549EC"/>
    <w:rsid w:val="00192ADC"/>
    <w:rsid w:val="001C349A"/>
    <w:rsid w:val="001E2904"/>
    <w:rsid w:val="00277946"/>
    <w:rsid w:val="002840F2"/>
    <w:rsid w:val="00293A75"/>
    <w:rsid w:val="002D19B4"/>
    <w:rsid w:val="002E077C"/>
    <w:rsid w:val="00383BA8"/>
    <w:rsid w:val="00396021"/>
    <w:rsid w:val="003E192C"/>
    <w:rsid w:val="003E7C4B"/>
    <w:rsid w:val="004007FB"/>
    <w:rsid w:val="00401CAC"/>
    <w:rsid w:val="00425D6E"/>
    <w:rsid w:val="004855B0"/>
    <w:rsid w:val="004A3287"/>
    <w:rsid w:val="00501369"/>
    <w:rsid w:val="005022FD"/>
    <w:rsid w:val="00511778"/>
    <w:rsid w:val="005D1091"/>
    <w:rsid w:val="005E5F45"/>
    <w:rsid w:val="006309E6"/>
    <w:rsid w:val="00662089"/>
    <w:rsid w:val="007A7FB9"/>
    <w:rsid w:val="007F568F"/>
    <w:rsid w:val="008706D5"/>
    <w:rsid w:val="008752D8"/>
    <w:rsid w:val="00876BF1"/>
    <w:rsid w:val="008B4B35"/>
    <w:rsid w:val="008C24D4"/>
    <w:rsid w:val="008F03A0"/>
    <w:rsid w:val="00926BDB"/>
    <w:rsid w:val="0095513F"/>
    <w:rsid w:val="009575A5"/>
    <w:rsid w:val="009E58E1"/>
    <w:rsid w:val="00A01664"/>
    <w:rsid w:val="00A826C6"/>
    <w:rsid w:val="00AA5E3D"/>
    <w:rsid w:val="00AB285E"/>
    <w:rsid w:val="00AD4C95"/>
    <w:rsid w:val="00B11CFB"/>
    <w:rsid w:val="00B5198B"/>
    <w:rsid w:val="00B52704"/>
    <w:rsid w:val="00BC3F63"/>
    <w:rsid w:val="00BE0359"/>
    <w:rsid w:val="00C26F64"/>
    <w:rsid w:val="00C4379C"/>
    <w:rsid w:val="00C74123"/>
    <w:rsid w:val="00CE087A"/>
    <w:rsid w:val="00D17C67"/>
    <w:rsid w:val="00D50C5F"/>
    <w:rsid w:val="00D83A6D"/>
    <w:rsid w:val="00DA65B3"/>
    <w:rsid w:val="00E33C69"/>
    <w:rsid w:val="00E43BC3"/>
    <w:rsid w:val="00E67E79"/>
    <w:rsid w:val="00E9453A"/>
    <w:rsid w:val="00ED4FB4"/>
    <w:rsid w:val="00ED52F7"/>
    <w:rsid w:val="00F4365A"/>
    <w:rsid w:val="00F5147C"/>
    <w:rsid w:val="00F74983"/>
    <w:rsid w:val="00F91F9B"/>
    <w:rsid w:val="00FA24F2"/>
    <w:rsid w:val="00FC0873"/>
    <w:rsid w:val="00FE6B1C"/>
    <w:rsid w:val="00FF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00BA9"/>
  <w15:chartTrackingRefBased/>
  <w15:docId w15:val="{CFC3CE56-5AC5-2B4D-A34A-05E2C8552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79C"/>
    <w:pPr>
      <w:spacing w:line="480" w:lineRule="auto"/>
      <w:ind w:firstLine="720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79C"/>
    <w:pPr>
      <w:spacing w:before="3840"/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2D8"/>
    <w:pPr>
      <w:ind w:firstLine="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BF1"/>
  </w:style>
  <w:style w:type="paragraph" w:styleId="Footer">
    <w:name w:val="footer"/>
    <w:basedOn w:val="Normal"/>
    <w:link w:val="FooterCha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BF1"/>
  </w:style>
  <w:style w:type="character" w:styleId="Hyperlink">
    <w:name w:val="Hyperlink"/>
    <w:basedOn w:val="DefaultParagraphFont"/>
    <w:uiPriority w:val="99"/>
    <w:unhideWhenUsed/>
    <w:rsid w:val="002E077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4379C"/>
    <w:rPr>
      <w:rFonts w:ascii="Times New Roman" w:hAnsi="Times New Roman"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752D8"/>
    <w:rPr>
      <w:rFonts w:ascii="Times New Roman" w:hAnsi="Times New Roman" w:cs="Times New Roman"/>
      <w:b/>
      <w:sz w:val="24"/>
    </w:rPr>
  </w:style>
  <w:style w:type="paragraph" w:styleId="NoSpacing">
    <w:name w:val="No Spacing"/>
    <w:basedOn w:val="Normal"/>
    <w:uiPriority w:val="1"/>
    <w:qFormat/>
    <w:rsid w:val="00C4379C"/>
  </w:style>
  <w:style w:type="paragraph" w:styleId="Quote">
    <w:name w:val="Quote"/>
    <w:basedOn w:val="Normal"/>
    <w:next w:val="Normal"/>
    <w:link w:val="QuoteChar"/>
    <w:uiPriority w:val="29"/>
    <w:qFormat/>
    <w:rsid w:val="00501369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501369"/>
    <w:rPr>
      <w:rFonts w:ascii="Times New Roman" w:hAnsi="Times New Roman" w:cs="Times New Roman"/>
      <w:sz w:val="24"/>
    </w:rPr>
  </w:style>
  <w:style w:type="table" w:styleId="TableGrid">
    <w:name w:val="Table Grid"/>
    <w:basedOn w:val="TableNormal"/>
    <w:uiPriority w:val="39"/>
    <w:rsid w:val="00FA2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refabteam_ysl/Library/Group%20Containers/UBF8T346G9.Office/User%20Content.localized/Templates.localized/APA_Template_7th_ed._student_paper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APA_Template_7th_ed._student_papers.dotx</Template>
  <TotalTime>871</TotalTime>
  <Pages>6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PSCC</Company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LIU</dc:creator>
  <cp:keywords/>
  <dc:description/>
  <cp:lastModifiedBy>Yuda zzz</cp:lastModifiedBy>
  <cp:revision>1</cp:revision>
  <dcterms:created xsi:type="dcterms:W3CDTF">2026-05-18T08:52:00Z</dcterms:created>
  <dcterms:modified xsi:type="dcterms:W3CDTF">2026-05-20T00:03:00Z</dcterms:modified>
</cp:coreProperties>
</file>